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07137" w14:textId="46CCAD18" w:rsidR="00D4277A" w:rsidRPr="00D4277A" w:rsidRDefault="00A76C1A" w:rsidP="00D4328F">
      <w:pPr>
        <w:pStyle w:val="Subttulo"/>
        <w:rPr>
          <w:rFonts w:ascii="Stencil" w:hAnsi="Stencil"/>
          <w:b/>
          <w:bCs/>
          <w:sz w:val="72"/>
          <w:szCs w:val="72"/>
          <w:lang w:val="pt-BR"/>
        </w:rPr>
      </w:pPr>
      <w:r w:rsidRPr="00526881">
        <w:pict w14:anchorId="31BEA97D">
          <v:shape id="_x0000_i1053" type="#_x0000_t75" style="width:27.75pt;height:27pt;visibility:visible;mso-wrap-style:square">
            <v:imagedata r:id="rId8" o:title=""/>
          </v:shape>
        </w:pict>
      </w:r>
      <w:r>
        <w:t xml:space="preserve"> </w:t>
      </w:r>
      <w:r w:rsidR="00D4277A" w:rsidRPr="00D4277A">
        <w:rPr>
          <w:rFonts w:ascii="Stencil" w:hAnsi="Stencil"/>
          <w:b/>
          <w:bCs/>
          <w:sz w:val="72"/>
          <w:szCs w:val="72"/>
          <w:lang w:val="pt-BR"/>
        </w:rPr>
        <w:t>SICODE</w:t>
      </w:r>
    </w:p>
    <w:p w14:paraId="167916FE" w14:textId="235BFEE3" w:rsidR="005C6D45" w:rsidRPr="00D4277A" w:rsidRDefault="00733F47">
      <w:pPr>
        <w:pStyle w:val="Subttulo"/>
        <w:rPr>
          <w:rFonts w:ascii="Noto Sans" w:hAnsi="Noto Sans" w:cs="Noto Sans"/>
          <w:lang w:val="pt-BR"/>
        </w:rPr>
      </w:pPr>
      <w:r w:rsidRPr="00733F47">
        <w:rPr>
          <w:rFonts w:ascii="Noto Sans" w:hAnsi="Noto Sans" w:cs="Noto Sans"/>
          <w:lang w:val="pt-BR"/>
        </w:rPr>
        <w:t>Sistema de Controle de Débitos</w:t>
      </w:r>
      <w:r>
        <w:rPr>
          <w:rFonts w:ascii="Noto Sans" w:hAnsi="Noto Sans" w:cs="Noto Sans"/>
          <w:lang w:val="pt-BR"/>
        </w:rPr>
        <w:t xml:space="preserve"> - </w:t>
      </w:r>
      <w:r w:rsidR="00D4277A" w:rsidRPr="00D4277A">
        <w:rPr>
          <w:rFonts w:ascii="Noto Sans" w:hAnsi="Noto Sans" w:cs="Noto Sans"/>
          <w:lang w:val="pt-BR"/>
        </w:rPr>
        <w:t>Sistema de Parcelamento</w:t>
      </w:r>
    </w:p>
    <w:p w14:paraId="7E68FFF2" w14:textId="77777777" w:rsidR="00597AF5" w:rsidRDefault="00597AF5" w:rsidP="00597AF5">
      <w:pPr>
        <w:pStyle w:val="ExperimentarClich"/>
        <w:ind w:left="0" w:firstLine="144"/>
        <w:rPr>
          <w:i w:val="0"/>
          <w:color w:val="auto"/>
        </w:rPr>
      </w:pPr>
    </w:p>
    <w:p w14:paraId="336BAD6A" w14:textId="4D1D76F2" w:rsidR="007D27C2" w:rsidRDefault="007D27C2" w:rsidP="00733F47">
      <w:pPr>
        <w:pStyle w:val="ExperimentarClich"/>
        <w:ind w:left="0"/>
        <w:rPr>
          <w:i w:val="0"/>
          <w:color w:val="auto"/>
        </w:rPr>
      </w:pPr>
      <w:r w:rsidRPr="007D27C2">
        <w:rPr>
          <w:i w:val="0"/>
          <w:color w:val="auto"/>
        </w:rPr>
        <w:t xml:space="preserve">O </w:t>
      </w:r>
      <w:r w:rsidRPr="007D27C2">
        <w:rPr>
          <w:b/>
          <w:bCs/>
          <w:i w:val="0"/>
          <w:color w:val="auto"/>
        </w:rPr>
        <w:t>SICODE</w:t>
      </w:r>
      <w:r w:rsidRPr="007D27C2">
        <w:rPr>
          <w:i w:val="0"/>
          <w:color w:val="auto"/>
        </w:rPr>
        <w:t xml:space="preserve"> é um sistema desenvolvido em </w:t>
      </w:r>
      <w:r w:rsidRPr="007D27C2">
        <w:rPr>
          <w:b/>
          <w:bCs/>
          <w:i w:val="0"/>
          <w:color w:val="auto"/>
        </w:rPr>
        <w:t>Ruby</w:t>
      </w:r>
      <w:r w:rsidRPr="007D27C2">
        <w:rPr>
          <w:i w:val="0"/>
          <w:color w:val="auto"/>
        </w:rPr>
        <w:t xml:space="preserve"> com o objetivo de otimizar o processo de parcelamento de guias protestadas na Central de Recuperação de Ativos (CRA). Atualmente, o controle de pagamento e a emissão dessas guias parceladas são realizados manualmente. A cada mês, um servidor é responsável por emitir a guia e enviá-la ao devedor, enquanto o controle de pagamentos e baixas é mantido por meio de uma planilha Excel, compartilhada entre os servidores da </w:t>
      </w:r>
      <w:r w:rsidRPr="007D27C2">
        <w:rPr>
          <w:b/>
          <w:bCs/>
          <w:i w:val="0"/>
          <w:color w:val="auto"/>
        </w:rPr>
        <w:t>Central de Arrecadação Judicial (CAJ)</w:t>
      </w:r>
      <w:r w:rsidRPr="007D27C2">
        <w:rPr>
          <w:i w:val="0"/>
          <w:color w:val="auto"/>
        </w:rPr>
        <w:t>.</w:t>
      </w:r>
    </w:p>
    <w:p w14:paraId="27AE006A" w14:textId="77777777" w:rsidR="007D27C2" w:rsidRDefault="007D27C2" w:rsidP="007D27C2">
      <w:pPr>
        <w:pStyle w:val="ExperimentarClich"/>
        <w:rPr>
          <w:i w:val="0"/>
          <w:color w:val="auto"/>
        </w:rPr>
      </w:pPr>
    </w:p>
    <w:p w14:paraId="7BED9C9F" w14:textId="031F9AC4" w:rsidR="005C6D45" w:rsidRPr="00597AF5" w:rsidRDefault="00597AF5" w:rsidP="00597AF5">
      <w:pPr>
        <w:pStyle w:val="ExperimentarClich"/>
        <w:rPr>
          <w:iCs/>
          <w:color w:val="767171" w:themeColor="background2" w:themeShade="80"/>
          <w:lang w:val="pt-BR" w:bidi="pt-BR"/>
        </w:rPr>
      </w:pPr>
      <w:r w:rsidRPr="00597AF5">
        <w:rPr>
          <w:iCs/>
          <w:color w:val="767171" w:themeColor="background2" w:themeShade="80"/>
        </w:rPr>
        <w:t xml:space="preserve">Este documento tem como finalidade detalhar o processo de desenvolvimento do </w:t>
      </w:r>
      <w:r w:rsidRPr="00597AF5">
        <w:rPr>
          <w:b/>
          <w:bCs/>
          <w:iCs/>
          <w:color w:val="767171" w:themeColor="background2" w:themeShade="80"/>
        </w:rPr>
        <w:t>SICODE</w:t>
      </w:r>
      <w:r w:rsidRPr="00597AF5">
        <w:rPr>
          <w:iCs/>
          <w:color w:val="767171" w:themeColor="background2" w:themeShade="80"/>
        </w:rPr>
        <w:t xml:space="preserve"> e seu funcionamento. Todas as funcionalidades do sistema serão descritas, juntamente com as regras de negócio que regem o parcelamento de guias protestadas, o passo a passo dos procedimentos e as respectivas partes do código que implementam cada funcionalidade. Ao seguir este guia, você obterá uma visão holística do sistema, o que facilitará a identificação de possíveis melhorias e ajustes. Cada função será abordada separadamente, permitindo o estudo e a análise de forma individualizada.</w:t>
      </w:r>
      <w:r w:rsidRPr="00597AF5">
        <w:rPr>
          <w:iCs/>
          <w:color w:val="767171" w:themeColor="background2" w:themeShade="80"/>
          <w:lang w:val="pt-BR" w:bidi="pt-BR"/>
        </w:rPr>
        <w:t xml:space="preserve"> </w:t>
      </w:r>
      <w:r w:rsidRPr="00597AF5">
        <w:rPr>
          <w:iCs/>
          <w:color w:val="767171" w:themeColor="background2" w:themeShade="80"/>
          <w:lang w:val="pt-BR" w:bidi="pt-BR"/>
        </w:rPr>
        <w:t xml:space="preserve">Fique atento ao longo do documento para os itens marcados como </w:t>
      </w:r>
      <w:r w:rsidRPr="00597AF5">
        <w:rPr>
          <w:b/>
          <w:bCs/>
          <w:iCs/>
          <w:color w:val="BF0000" w:themeColor="accent2" w:themeShade="BF"/>
          <w:lang w:val="pt-BR" w:bidi="pt-BR"/>
        </w:rPr>
        <w:t>"Passo a Passo"</w:t>
      </w:r>
      <w:r w:rsidRPr="00597AF5">
        <w:rPr>
          <w:iCs/>
          <w:color w:val="767171" w:themeColor="background2" w:themeShade="80"/>
          <w:lang w:val="pt-BR" w:bidi="pt-BR"/>
        </w:rPr>
        <w:t>, que o guiarão através da execução prática das funcionalidades descritas.</w:t>
      </w:r>
    </w:p>
    <w:p w14:paraId="659E8881" w14:textId="564F447B" w:rsidR="005C6D45" w:rsidRPr="007070BB" w:rsidRDefault="00597AF5">
      <w:pPr>
        <w:pStyle w:val="Ttulo1"/>
        <w:rPr>
          <w:lang w:val="pt-BR"/>
        </w:rPr>
      </w:pPr>
      <w:r>
        <w:rPr>
          <w:lang w:val="pt-BR" w:bidi="pt-BR"/>
        </w:rPr>
        <w:t>Cadastro</w:t>
      </w:r>
    </w:p>
    <w:p w14:paraId="02885B95" w14:textId="403EB389" w:rsidR="00D859EF" w:rsidRDefault="00597AF5" w:rsidP="00733F47">
      <w:pPr>
        <w:spacing w:before="0"/>
        <w:rPr>
          <w:lang w:val="pt-BR" w:bidi="pt-BR"/>
        </w:rPr>
      </w:pPr>
      <w:r>
        <w:rPr>
          <w:lang w:val="pt-BR" w:bidi="pt-BR"/>
        </w:rPr>
        <w:t xml:space="preserve">O cadastro </w:t>
      </w:r>
      <w:r w:rsidR="00733F47">
        <w:rPr>
          <w:lang w:val="pt-BR" w:bidi="pt-BR"/>
        </w:rPr>
        <w:t xml:space="preserve">é o primeiro passo para o acesso ao SICODE. </w:t>
      </w:r>
      <w:r w:rsidR="00C919E0">
        <w:rPr>
          <w:lang w:val="pt-BR" w:bidi="pt-BR"/>
        </w:rPr>
        <w:t>Esse cadastro</w:t>
      </w:r>
      <w:r w:rsidR="00733F47">
        <w:rPr>
          <w:lang w:val="pt-BR" w:bidi="pt-BR"/>
        </w:rPr>
        <w:t xml:space="preserve"> </w:t>
      </w:r>
      <w:r>
        <w:rPr>
          <w:lang w:val="pt-BR" w:bidi="pt-BR"/>
        </w:rPr>
        <w:t>é feito</w:t>
      </w:r>
      <w:r w:rsidR="002F25A8" w:rsidRPr="007070BB">
        <w:rPr>
          <w:lang w:val="pt-BR" w:bidi="pt-BR"/>
        </w:rPr>
        <w:t xml:space="preserve"> </w:t>
      </w:r>
      <w:r>
        <w:rPr>
          <w:lang w:val="pt-BR" w:bidi="pt-BR"/>
        </w:rPr>
        <w:t xml:space="preserve">pelo apenas pelo perfil de </w:t>
      </w:r>
      <w:r w:rsidRPr="00597AF5">
        <w:rPr>
          <w:i/>
          <w:iCs/>
          <w:lang w:val="pt-BR" w:bidi="pt-BR"/>
        </w:rPr>
        <w:t>administrador</w:t>
      </w:r>
      <w:r>
        <w:rPr>
          <w:lang w:val="pt-BR" w:bidi="pt-BR"/>
        </w:rPr>
        <w:t>.</w:t>
      </w:r>
      <w:r w:rsidR="00D859EF">
        <w:rPr>
          <w:lang w:val="pt-BR" w:bidi="pt-BR"/>
        </w:rPr>
        <w:t xml:space="preserve"> É necessário a seguintes informações, para prosseguir com esse procedimento:</w:t>
      </w:r>
    </w:p>
    <w:p w14:paraId="6EAAE686" w14:textId="77777777" w:rsidR="00D859EF" w:rsidRDefault="00D859EF" w:rsidP="00D859EF">
      <w:pPr>
        <w:spacing w:before="0"/>
        <w:rPr>
          <w:lang w:val="pt-BR" w:bidi="pt-BR"/>
        </w:rPr>
      </w:pPr>
    </w:p>
    <w:p w14:paraId="0DE7A9BD" w14:textId="1F41B265" w:rsidR="005C6D45" w:rsidRPr="00D859EF" w:rsidRDefault="00D859EF" w:rsidP="00D859EF">
      <w:pPr>
        <w:pStyle w:val="PargrafodaLista"/>
        <w:numPr>
          <w:ilvl w:val="0"/>
          <w:numId w:val="37"/>
        </w:numPr>
        <w:spacing w:before="0"/>
        <w:rPr>
          <w:lang w:val="pt-BR" w:bidi="pt-BR"/>
        </w:rPr>
      </w:pPr>
      <w:r w:rsidRPr="00D859EF">
        <w:rPr>
          <w:lang w:val="pt-BR" w:bidi="pt-BR"/>
        </w:rPr>
        <w:t>Nome</w:t>
      </w:r>
    </w:p>
    <w:p w14:paraId="7D2B7971" w14:textId="2BD82A0D" w:rsidR="00D859EF" w:rsidRPr="00D859EF" w:rsidRDefault="00D859EF" w:rsidP="00D859EF">
      <w:pPr>
        <w:pStyle w:val="PargrafodaLista"/>
        <w:numPr>
          <w:ilvl w:val="0"/>
          <w:numId w:val="37"/>
        </w:numPr>
        <w:spacing w:before="0"/>
        <w:rPr>
          <w:lang w:val="pt-BR" w:bidi="pt-BR"/>
        </w:rPr>
      </w:pPr>
      <w:r w:rsidRPr="00D859EF">
        <w:rPr>
          <w:lang w:val="pt-BR" w:bidi="pt-BR"/>
        </w:rPr>
        <w:t>CPF</w:t>
      </w:r>
    </w:p>
    <w:p w14:paraId="1ED1F311" w14:textId="7D72972D" w:rsidR="00D859EF" w:rsidRPr="00D859EF" w:rsidRDefault="00D859EF" w:rsidP="00D859EF">
      <w:pPr>
        <w:pStyle w:val="PargrafodaLista"/>
        <w:numPr>
          <w:ilvl w:val="0"/>
          <w:numId w:val="37"/>
        </w:numPr>
        <w:spacing w:before="0"/>
        <w:rPr>
          <w:lang w:val="pt-BR" w:bidi="pt-BR"/>
        </w:rPr>
      </w:pPr>
      <w:r w:rsidRPr="00D859EF">
        <w:rPr>
          <w:lang w:val="pt-BR" w:bidi="pt-BR"/>
        </w:rPr>
        <w:t>E-mail</w:t>
      </w:r>
    </w:p>
    <w:p w14:paraId="301E82FF" w14:textId="5C3C2167" w:rsidR="00D859EF" w:rsidRPr="00D859EF" w:rsidRDefault="00D859EF" w:rsidP="00D859EF">
      <w:pPr>
        <w:pStyle w:val="PargrafodaLista"/>
        <w:numPr>
          <w:ilvl w:val="0"/>
          <w:numId w:val="37"/>
        </w:numPr>
        <w:spacing w:before="0"/>
        <w:rPr>
          <w:lang w:val="pt-BR" w:bidi="pt-BR"/>
        </w:rPr>
      </w:pPr>
      <w:r w:rsidRPr="00D859EF">
        <w:rPr>
          <w:lang w:val="pt-BR" w:bidi="pt-BR"/>
        </w:rPr>
        <w:t>Nome de usuário (é o mesmo utilizado no usuário AD)</w:t>
      </w:r>
    </w:p>
    <w:p w14:paraId="09DA419D" w14:textId="7D20D5EF" w:rsidR="00D859EF" w:rsidRPr="00D859EF" w:rsidRDefault="00D859EF" w:rsidP="00D859EF">
      <w:pPr>
        <w:pStyle w:val="PargrafodaLista"/>
        <w:numPr>
          <w:ilvl w:val="0"/>
          <w:numId w:val="37"/>
        </w:numPr>
        <w:spacing w:before="0"/>
        <w:rPr>
          <w:lang w:val="pt-BR" w:bidi="pt-BR"/>
        </w:rPr>
      </w:pPr>
      <w:r w:rsidRPr="00D859EF">
        <w:rPr>
          <w:lang w:val="pt-BR" w:bidi="pt-BR"/>
        </w:rPr>
        <w:t>Grupo (definição do perfil que esse usuário terá)</w:t>
      </w:r>
    </w:p>
    <w:p w14:paraId="6FBC1E78" w14:textId="1DC86DEC" w:rsidR="00D859EF" w:rsidRDefault="00C919E0" w:rsidP="00EE7E34">
      <w:pPr>
        <w:ind w:firstLine="360"/>
        <w:rPr>
          <w:lang w:val="pt-BR"/>
        </w:rPr>
      </w:pPr>
      <w:r>
        <w:rPr>
          <w:lang w:val="pt-BR"/>
        </w:rPr>
        <w:t>Só existe 2 perfis atualmente: usuário (usuário de outra unidade/</w:t>
      </w:r>
      <w:r w:rsidR="00EE7E34">
        <w:rPr>
          <w:lang w:val="pt-BR"/>
        </w:rPr>
        <w:t>externo</w:t>
      </w:r>
      <w:r>
        <w:rPr>
          <w:lang w:val="pt-BR"/>
        </w:rPr>
        <w:t>)</w:t>
      </w:r>
      <w:r w:rsidR="00EE7E34">
        <w:rPr>
          <w:lang w:val="pt-BR"/>
        </w:rPr>
        <w:t xml:space="preserve">. </w:t>
      </w:r>
      <w:r w:rsidR="00D859EF">
        <w:rPr>
          <w:lang w:val="pt-BR"/>
        </w:rPr>
        <w:t xml:space="preserve">O perfil do usuário será definido pelo chefe imediato </w:t>
      </w:r>
      <w:r w:rsidR="00733F47">
        <w:rPr>
          <w:lang w:val="pt-BR"/>
        </w:rPr>
        <w:t>desta unidade.</w:t>
      </w:r>
      <w:r>
        <w:rPr>
          <w:lang w:val="pt-BR"/>
        </w:rPr>
        <w:t xml:space="preserve"> </w:t>
      </w:r>
      <w:r w:rsidR="00040DD4">
        <w:rPr>
          <w:lang w:val="pt-BR"/>
        </w:rPr>
        <w:t>Ele é passível de ser mudado, sem a necessidade de um novo cadastro.</w:t>
      </w:r>
    </w:p>
    <w:p w14:paraId="79CBEA9E" w14:textId="765D9528" w:rsidR="00C919E0" w:rsidRPr="007070BB" w:rsidRDefault="00C919E0" w:rsidP="00EE7E34">
      <w:pPr>
        <w:ind w:firstLine="360"/>
        <w:rPr>
          <w:lang w:val="pt-BR"/>
        </w:rPr>
      </w:pPr>
      <w:r>
        <w:rPr>
          <w:lang w:val="pt-BR"/>
        </w:rPr>
        <w:t>Ain</w:t>
      </w:r>
      <w:r w:rsidR="00EE7E34">
        <w:rPr>
          <w:lang w:val="pt-BR"/>
        </w:rPr>
        <w:t>da não existe separação por unidade ou serventia, todos os usuário</w:t>
      </w:r>
      <w:r w:rsidR="00DF2C4C">
        <w:rPr>
          <w:lang w:val="pt-BR"/>
        </w:rPr>
        <w:t>s</w:t>
      </w:r>
      <w:r w:rsidR="00EE7E34">
        <w:rPr>
          <w:lang w:val="pt-BR"/>
        </w:rPr>
        <w:t xml:space="preserve"> compartilham um mesmo ambiente (como se fosse uma serventia única do </w:t>
      </w:r>
      <w:proofErr w:type="spellStart"/>
      <w:r w:rsidR="00EE7E34">
        <w:rPr>
          <w:lang w:val="pt-BR"/>
        </w:rPr>
        <w:t>Projudi</w:t>
      </w:r>
      <w:proofErr w:type="spellEnd"/>
      <w:r w:rsidR="00EE7E34">
        <w:rPr>
          <w:lang w:val="pt-BR"/>
        </w:rPr>
        <w:t>).</w:t>
      </w:r>
    </w:p>
    <w:p w14:paraId="0B676838" w14:textId="670723D2" w:rsidR="005C6D45" w:rsidRPr="007070BB" w:rsidRDefault="007D27C2">
      <w:pPr>
        <w:rPr>
          <w:lang w:val="pt-BR"/>
        </w:rPr>
      </w:pPr>
      <w:r>
        <w:rPr>
          <w:rStyle w:val="nfase"/>
          <w:lang w:val="pt-BR" w:bidi="pt-BR"/>
        </w:rPr>
        <w:t>Passo a passo</w:t>
      </w:r>
      <w:r w:rsidR="002F25A8" w:rsidRPr="007070BB">
        <w:rPr>
          <w:rStyle w:val="nfase"/>
          <w:lang w:val="pt-BR" w:bidi="pt-BR"/>
        </w:rPr>
        <w:t>:</w:t>
      </w:r>
      <w:r w:rsidR="002F25A8" w:rsidRPr="007070BB">
        <w:rPr>
          <w:lang w:val="pt-BR" w:bidi="pt-BR"/>
        </w:rPr>
        <w:t xml:space="preserve"> </w:t>
      </w:r>
      <w:r w:rsidR="00EE7E34">
        <w:rPr>
          <w:lang w:val="pt-BR" w:bidi="pt-BR"/>
        </w:rPr>
        <w:t>Preencher as informações solicitadas e definir o perfil de acesso. E salvar.</w:t>
      </w:r>
    </w:p>
    <w:p w14:paraId="1915D46F" w14:textId="085F9208" w:rsidR="003407A9" w:rsidRPr="007070BB" w:rsidRDefault="00C919E0" w:rsidP="00175643">
      <w:pPr>
        <w:rPr>
          <w:lang w:val="pt-BR"/>
        </w:rPr>
      </w:pPr>
      <w:r w:rsidRPr="00C919E0">
        <w:rPr>
          <w:lang w:val="pt-BR"/>
        </w:rPr>
        <w:drawing>
          <wp:inline distT="0" distB="0" distL="0" distR="0" wp14:anchorId="5571F4A7" wp14:editId="2120F0BE">
            <wp:extent cx="6120130" cy="17856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609E" w14:textId="03572432" w:rsidR="005C6D45" w:rsidRPr="00686F52" w:rsidRDefault="00EE7E34">
      <w:pPr>
        <w:rPr>
          <w:rStyle w:val="Caracteredenfasedecitao"/>
          <w:color w:val="767171" w:themeColor="background2" w:themeShade="80"/>
          <w:lang w:val="pt-BR" w:bidi="pt-BR"/>
        </w:rPr>
      </w:pPr>
      <w:r w:rsidRPr="00686F52">
        <w:rPr>
          <w:rStyle w:val="Caracteredenfasedecitao"/>
          <w:color w:val="767171" w:themeColor="background2" w:themeShade="80"/>
          <w:lang w:val="pt-BR" w:bidi="pt-BR"/>
        </w:rPr>
        <w:t>Observação: Não é necessário a inserção de todas as informações para finalizar o cadastro, porém, é recomendável que sim. Pois garante um melhor controle das informações inseridas de cada usuário no sistema, e possibilita alterações no cadastro, caso necessário.</w:t>
      </w:r>
    </w:p>
    <w:p w14:paraId="0D21F627" w14:textId="18C4EF32" w:rsidR="00EE7E34" w:rsidRDefault="00EE7E34">
      <w:pPr>
        <w:rPr>
          <w:rStyle w:val="Caracteredenfasedecitao"/>
          <w:i w:val="0"/>
          <w:iCs/>
          <w:lang w:val="pt-BR" w:bidi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561900D1" w14:textId="77777777" w:rsidR="00EE7E34" w:rsidRPr="00EE7E34" w:rsidRDefault="00EE7E34" w:rsidP="00EE7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32F7DDA7" w14:textId="77777777" w:rsidR="00DF2C4C" w:rsidRPr="007070BB" w:rsidRDefault="00DF2C4C">
      <w:pPr>
        <w:rPr>
          <w:lang w:val="pt-BR"/>
        </w:rPr>
      </w:pPr>
    </w:p>
    <w:p w14:paraId="4C1E7360" w14:textId="48F4D636" w:rsidR="005C6D45" w:rsidRPr="007070BB" w:rsidRDefault="00733F47" w:rsidP="000F00E7">
      <w:pPr>
        <w:pStyle w:val="Ttulo1"/>
        <w:rPr>
          <w:lang w:val="pt-BR"/>
        </w:rPr>
      </w:pPr>
      <w:r>
        <w:rPr>
          <w:lang w:val="pt-BR" w:bidi="pt-BR"/>
        </w:rPr>
        <w:t>Login</w:t>
      </w:r>
    </w:p>
    <w:p w14:paraId="473D0BF5" w14:textId="79365DFF" w:rsidR="005C6D45" w:rsidRDefault="00733F47">
      <w:pPr>
        <w:rPr>
          <w:lang w:val="pt-BR" w:bidi="pt-BR"/>
        </w:rPr>
      </w:pPr>
      <w:r>
        <w:rPr>
          <w:lang w:val="pt-BR" w:bidi="pt-BR"/>
        </w:rPr>
        <w:t xml:space="preserve">O login é feito no url: </w:t>
      </w:r>
      <w:hyperlink r:id="rId10" w:history="1">
        <w:r w:rsidR="00C919E0" w:rsidRPr="005B5A56">
          <w:rPr>
            <w:rStyle w:val="Hyperlink"/>
            <w:lang w:val="pt-BR" w:bidi="pt-BR"/>
          </w:rPr>
          <w:t>https://sicode-stag-frontend.apps.ocp-prd.tjgo.jus.br/login</w:t>
        </w:r>
      </w:hyperlink>
      <w:r>
        <w:rPr>
          <w:lang w:val="pt-BR" w:bidi="pt-BR"/>
        </w:rPr>
        <w:t>.</w:t>
      </w:r>
    </w:p>
    <w:p w14:paraId="69677297" w14:textId="28F6DDB4" w:rsidR="00C919E0" w:rsidRDefault="00C919E0">
      <w:pPr>
        <w:rPr>
          <w:lang w:val="pt-BR" w:bidi="pt-BR"/>
        </w:rPr>
      </w:pPr>
      <w:r w:rsidRPr="00C919E0">
        <w:rPr>
          <w:lang w:val="pt-BR" w:bidi="pt-BR"/>
        </w:rPr>
        <w:drawing>
          <wp:inline distT="0" distB="0" distL="0" distR="0" wp14:anchorId="21A41856" wp14:editId="317BD315">
            <wp:extent cx="6153150" cy="32124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962" cy="32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2ECE" w14:textId="77777777" w:rsidR="00C919E0" w:rsidRDefault="00C919E0">
      <w:pPr>
        <w:rPr>
          <w:lang w:val="pt-BR" w:bidi="pt-BR"/>
        </w:rPr>
      </w:pPr>
    </w:p>
    <w:p w14:paraId="2DAD8D00" w14:textId="47F184E5" w:rsidR="00733F47" w:rsidRDefault="00733F47">
      <w:pPr>
        <w:rPr>
          <w:lang w:val="pt-BR"/>
        </w:rPr>
      </w:pPr>
      <w:r>
        <w:rPr>
          <w:lang w:val="pt-BR"/>
        </w:rPr>
        <w:t>O usuário e senha são os mesmos utilizados para o login no computador, ou seja, o usuário AD e a senha.</w:t>
      </w:r>
    </w:p>
    <w:tbl>
      <w:tblPr>
        <w:tblpPr w:leftFromText="141" w:rightFromText="141" w:vertAnchor="text" w:horzAnchor="margin" w:tblpXSpec="center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0"/>
        <w:gridCol w:w="2659"/>
      </w:tblGrid>
      <w:tr w:rsidR="00C919E0" w14:paraId="55F75078" w14:textId="77777777" w:rsidTr="00C919E0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880" w:type="dxa"/>
          </w:tcPr>
          <w:p w14:paraId="1D1FF659" w14:textId="77777777" w:rsidR="00C919E0" w:rsidRDefault="00C919E0" w:rsidP="00C919E0">
            <w:pPr>
              <w:rPr>
                <w:lang w:val="pt-BR"/>
              </w:rPr>
            </w:pPr>
            <w:r>
              <w:rPr>
                <w:lang w:val="pt-BR"/>
              </w:rPr>
              <w:t>Usuário</w:t>
            </w:r>
          </w:p>
        </w:tc>
        <w:tc>
          <w:tcPr>
            <w:tcW w:w="2659" w:type="dxa"/>
            <w:shd w:val="clear" w:color="auto" w:fill="auto"/>
          </w:tcPr>
          <w:p w14:paraId="6E3A846E" w14:textId="7DB94016" w:rsidR="00C919E0" w:rsidRDefault="00C919E0" w:rsidP="00C919E0">
            <w:pPr>
              <w:rPr>
                <w:lang w:val="pt-BR"/>
              </w:rPr>
            </w:pPr>
            <w:r>
              <w:rPr>
                <w:lang w:val="pt-BR"/>
              </w:rPr>
              <w:t xml:space="preserve">= </w:t>
            </w:r>
            <w:r>
              <w:rPr>
                <w:lang w:val="pt-BR"/>
              </w:rPr>
              <w:t>Usuário AD</w:t>
            </w:r>
          </w:p>
        </w:tc>
      </w:tr>
      <w:tr w:rsidR="00C919E0" w14:paraId="4B28B6A6" w14:textId="77777777" w:rsidTr="00C919E0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880" w:type="dxa"/>
          </w:tcPr>
          <w:p w14:paraId="0BD6E3A3" w14:textId="77777777" w:rsidR="00C919E0" w:rsidRDefault="00C919E0" w:rsidP="00C919E0">
            <w:pPr>
              <w:rPr>
                <w:lang w:val="pt-BR"/>
              </w:rPr>
            </w:pPr>
            <w:r>
              <w:rPr>
                <w:lang w:val="pt-BR"/>
              </w:rPr>
              <w:t xml:space="preserve">Senha  </w:t>
            </w:r>
          </w:p>
        </w:tc>
        <w:tc>
          <w:tcPr>
            <w:tcW w:w="2659" w:type="dxa"/>
            <w:shd w:val="clear" w:color="auto" w:fill="auto"/>
          </w:tcPr>
          <w:p w14:paraId="4DE7A819" w14:textId="16BEA31F" w:rsidR="00C919E0" w:rsidRDefault="00C919E0" w:rsidP="00C919E0">
            <w:pPr>
              <w:rPr>
                <w:lang w:val="pt-BR"/>
              </w:rPr>
            </w:pPr>
            <w:r>
              <w:rPr>
                <w:lang w:val="pt-BR"/>
              </w:rPr>
              <w:t xml:space="preserve">= </w:t>
            </w:r>
            <w:r>
              <w:rPr>
                <w:lang w:val="pt-BR"/>
              </w:rPr>
              <w:t>Senha do computador</w:t>
            </w:r>
          </w:p>
        </w:tc>
      </w:tr>
    </w:tbl>
    <w:p w14:paraId="5635EFD0" w14:textId="77777777" w:rsidR="00C919E0" w:rsidRDefault="00C919E0">
      <w:pPr>
        <w:rPr>
          <w:rStyle w:val="nfase"/>
          <w:lang w:val="pt-BR" w:bidi="pt-BR"/>
        </w:rPr>
      </w:pPr>
    </w:p>
    <w:p w14:paraId="58CE549E" w14:textId="77777777" w:rsidR="00C919E0" w:rsidRDefault="00C919E0">
      <w:pPr>
        <w:rPr>
          <w:rStyle w:val="nfase"/>
          <w:lang w:val="pt-BR" w:bidi="pt-BR"/>
        </w:rPr>
      </w:pPr>
    </w:p>
    <w:p w14:paraId="1CBE99A7" w14:textId="77777777" w:rsidR="00C919E0" w:rsidRDefault="00C919E0">
      <w:pPr>
        <w:rPr>
          <w:rStyle w:val="nfase"/>
          <w:lang w:val="pt-BR" w:bidi="pt-BR"/>
        </w:rPr>
      </w:pPr>
    </w:p>
    <w:p w14:paraId="0C0086EE" w14:textId="108D6DEB" w:rsidR="005C6D45" w:rsidRPr="007070BB" w:rsidRDefault="007D27C2">
      <w:pPr>
        <w:rPr>
          <w:lang w:val="pt-BR"/>
        </w:rPr>
      </w:pPr>
      <w:r>
        <w:rPr>
          <w:rStyle w:val="nfase"/>
          <w:lang w:val="pt-BR" w:bidi="pt-BR"/>
        </w:rPr>
        <w:t>Passo a passo</w:t>
      </w:r>
      <w:r w:rsidR="002F25A8" w:rsidRPr="007070BB">
        <w:rPr>
          <w:rStyle w:val="nfase"/>
          <w:lang w:val="pt-BR" w:bidi="pt-BR"/>
        </w:rPr>
        <w:t>:</w:t>
      </w:r>
      <w:r w:rsidR="002F25A8" w:rsidRPr="007070BB">
        <w:rPr>
          <w:lang w:val="pt-BR" w:bidi="pt-BR"/>
        </w:rPr>
        <w:t xml:space="preserve"> </w:t>
      </w:r>
      <w:r w:rsidR="00733F47">
        <w:rPr>
          <w:lang w:val="pt-BR" w:bidi="pt-BR"/>
        </w:rPr>
        <w:t>Informar o usuário AD e a senha é a do computador</w:t>
      </w:r>
      <w:r w:rsidR="002F25A8" w:rsidRPr="007070BB">
        <w:rPr>
          <w:lang w:val="pt-BR" w:bidi="pt-BR"/>
        </w:rPr>
        <w:t>.</w:t>
      </w:r>
      <w:r w:rsidR="00733F47">
        <w:rPr>
          <w:lang w:val="pt-BR" w:bidi="pt-BR"/>
        </w:rPr>
        <w:t xml:space="preserve"> Em seguida, clicar em ‘Entrar’.</w:t>
      </w:r>
    </w:p>
    <w:p w14:paraId="38E58935" w14:textId="071C66D1" w:rsidR="005C6D45" w:rsidRPr="00B04DD9" w:rsidRDefault="00733F47">
      <w:pPr>
        <w:rPr>
          <w:i/>
          <w:iCs/>
          <w:color w:val="767171" w:themeColor="background2" w:themeShade="80"/>
          <w:lang w:val="pt-BR" w:bidi="pt-BR"/>
        </w:rPr>
      </w:pPr>
      <w:r w:rsidRPr="00B04DD9">
        <w:rPr>
          <w:i/>
          <w:iCs/>
          <w:color w:val="767171" w:themeColor="background2" w:themeShade="80"/>
          <w:lang w:val="pt-BR" w:bidi="pt-BR"/>
        </w:rPr>
        <w:t>Observação: Existe um botão ‘Início’ nessa primeira tela, e caso el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>e</w:t>
      </w:r>
      <w:r w:rsidRPr="00B04DD9">
        <w:rPr>
          <w:i/>
          <w:iCs/>
          <w:color w:val="767171" w:themeColor="background2" w:themeShade="80"/>
          <w:lang w:val="pt-BR" w:bidi="pt-BR"/>
        </w:rPr>
        <w:t xml:space="preserve"> seja clicad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>o</w:t>
      </w:r>
      <w:r w:rsidRPr="00B04DD9">
        <w:rPr>
          <w:i/>
          <w:iCs/>
          <w:color w:val="767171" w:themeColor="background2" w:themeShade="80"/>
          <w:lang w:val="pt-BR" w:bidi="pt-BR"/>
        </w:rPr>
        <w:t xml:space="preserve">, 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 xml:space="preserve">o usuário </w:t>
      </w:r>
      <w:r w:rsidRPr="00B04DD9">
        <w:rPr>
          <w:i/>
          <w:iCs/>
          <w:color w:val="767171" w:themeColor="background2" w:themeShade="80"/>
          <w:lang w:val="pt-BR" w:bidi="pt-BR"/>
        </w:rPr>
        <w:t>irá ser direcionad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>o</w:t>
      </w:r>
      <w:r w:rsidRPr="00B04DD9">
        <w:rPr>
          <w:i/>
          <w:iCs/>
          <w:color w:val="767171" w:themeColor="background2" w:themeShade="80"/>
          <w:lang w:val="pt-BR" w:bidi="pt-BR"/>
        </w:rPr>
        <w:t xml:space="preserve"> para uma janela 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 xml:space="preserve">na qual é informado o </w:t>
      </w:r>
      <w:proofErr w:type="spellStart"/>
      <w:r w:rsidR="00803766" w:rsidRPr="00B04DD9">
        <w:rPr>
          <w:i/>
          <w:iCs/>
          <w:color w:val="767171" w:themeColor="background2" w:themeShade="80"/>
          <w:lang w:val="pt-BR" w:bidi="pt-BR"/>
        </w:rPr>
        <w:t>hash</w:t>
      </w:r>
      <w:proofErr w:type="spellEnd"/>
      <w:r w:rsidR="00803766" w:rsidRPr="00B04DD9">
        <w:rPr>
          <w:i/>
          <w:iCs/>
          <w:color w:val="767171" w:themeColor="background2" w:themeShade="80"/>
          <w:lang w:val="pt-BR" w:bidi="pt-BR"/>
        </w:rPr>
        <w:t xml:space="preserve"> (um código de acesso) para 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 xml:space="preserve">identificação referente ao débito </w:t>
      </w:r>
      <w:r w:rsidR="00EE7E34" w:rsidRPr="00B04DD9">
        <w:rPr>
          <w:i/>
          <w:iCs/>
          <w:color w:val="767171" w:themeColor="background2" w:themeShade="80"/>
          <w:lang w:val="pt-BR" w:bidi="pt-BR"/>
        </w:rPr>
        <w:t>a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 xml:space="preserve"> ser consultado</w:t>
      </w:r>
      <w:r w:rsidR="00803766" w:rsidRPr="00B04DD9">
        <w:rPr>
          <w:i/>
          <w:iCs/>
          <w:color w:val="767171" w:themeColor="background2" w:themeShade="80"/>
          <w:lang w:val="pt-BR" w:bidi="pt-BR"/>
        </w:rPr>
        <w:t>. Para essa consulta, não é necessário login no sistema.</w:t>
      </w:r>
    </w:p>
    <w:p w14:paraId="58B2465E" w14:textId="6A6CD4E9" w:rsidR="00C919E0" w:rsidRDefault="00C919E0">
      <w:pPr>
        <w:rPr>
          <w:lang w:val="pt-BR" w:bidi="pt-BR"/>
        </w:rPr>
      </w:pPr>
      <w:r w:rsidRPr="00C919E0">
        <w:rPr>
          <w:lang w:val="pt-BR" w:bidi="pt-BR"/>
        </w:rPr>
        <w:drawing>
          <wp:inline distT="0" distB="0" distL="0" distR="0" wp14:anchorId="6C30E062" wp14:editId="3304A889">
            <wp:extent cx="6120130" cy="16732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8699" w14:textId="77777777" w:rsidR="00EE7E34" w:rsidRDefault="00EE7E34" w:rsidP="00EE7E34">
      <w:pPr>
        <w:rPr>
          <w:rStyle w:val="Caracteredenfasedecitao"/>
          <w:i w:val="0"/>
          <w:iCs/>
          <w:lang w:val="pt-BR" w:bidi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3570F320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#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frozen_string_literal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true</w:t>
      </w:r>
      <w:proofErr w:type="spellEnd"/>
    </w:p>
    <w:p w14:paraId="492BEBF0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50743CF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class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SessionsController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&lt;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Devise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::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SessionsController</w:t>
      </w:r>
      <w:proofErr w:type="spellEnd"/>
    </w:p>
    <w:p w14:paraId="72C12C12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layout 'login'</w:t>
      </w:r>
    </w:p>
    <w:p w14:paraId="77C4A080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before_action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configure_sign_in_params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only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: [: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create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]</w:t>
      </w:r>
    </w:p>
    <w:p w14:paraId="4D4E5957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1C64EC6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# GET 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resource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sign_in</w:t>
      </w:r>
      <w:proofErr w:type="spellEnd"/>
    </w:p>
    <w:p w14:paraId="3FC8D88C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new</w:t>
      </w:r>
    </w:p>
    <w:p w14:paraId="17284BCD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  super</w:t>
      </w:r>
    </w:p>
    <w:p w14:paraId="7FF0C23F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258F5BA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9D7D0BD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# POST 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resource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sign_in</w:t>
      </w:r>
      <w:proofErr w:type="spellEnd"/>
    </w:p>
    <w:p w14:paraId="276FB947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create</w:t>
      </w:r>
      <w:proofErr w:type="spellEnd"/>
    </w:p>
    <w:p w14:paraId="0423B1BD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  super</w:t>
      </w:r>
    </w:p>
    <w:p w14:paraId="68664413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64E7162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A608654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# DELETE 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resource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/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sign_out</w:t>
      </w:r>
      <w:proofErr w:type="spellEnd"/>
    </w:p>
    <w:p w14:paraId="640E3A87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destroy</w:t>
      </w:r>
      <w:proofErr w:type="spellEnd"/>
    </w:p>
    <w:p w14:paraId="10E82A2F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  super</w:t>
      </w:r>
    </w:p>
    <w:p w14:paraId="35A6F816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61882182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E7A56F0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#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protected</w:t>
      </w:r>
      <w:proofErr w:type="spellEnd"/>
    </w:p>
    <w:p w14:paraId="7665FF70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2056C1D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#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you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have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extra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to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permit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append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them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to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the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sanitizer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.</w:t>
      </w:r>
    </w:p>
    <w:p w14:paraId="65117B43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configure_sign_in_params</w:t>
      </w:r>
      <w:proofErr w:type="spellEnd"/>
    </w:p>
    <w:p w14:paraId="6AB2944D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devise_parameter_sanitizer.permit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sign_in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keys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: [: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attribute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email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username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password</w:t>
      </w:r>
      <w:proofErr w:type="spellEnd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])</w:t>
      </w:r>
    </w:p>
    <w:p w14:paraId="5FF03B71" w14:textId="77777777" w:rsidR="00EE6725" w:rsidRPr="00EE6725" w:rsidRDefault="00EE6725" w:rsidP="00EE67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 xml:space="preserve">   </w:t>
      </w: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164B296" w14:textId="2F23D9B1" w:rsidR="00EE6725" w:rsidRPr="00EE7E34" w:rsidRDefault="00EE6725" w:rsidP="00EE7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proofErr w:type="spellStart"/>
      <w:r w:rsidRPr="00EE6725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18045BC" w14:textId="55868E15" w:rsidR="005C6D45" w:rsidRPr="007070BB" w:rsidRDefault="002F25A8">
      <w:pPr>
        <w:rPr>
          <w:lang w:val="pt-BR"/>
        </w:rPr>
      </w:pPr>
      <w:r w:rsidRPr="007070BB">
        <w:rPr>
          <w:lang w:val="pt-BR" w:bidi="pt-BR"/>
        </w:rPr>
        <w:t xml:space="preserve"> </w:t>
      </w:r>
    </w:p>
    <w:p w14:paraId="610036C1" w14:textId="6C551401" w:rsidR="005C6D45" w:rsidRPr="007070BB" w:rsidRDefault="00EE7E34">
      <w:pPr>
        <w:pStyle w:val="Ttulo1"/>
        <w:rPr>
          <w:lang w:val="pt-BR"/>
        </w:rPr>
      </w:pPr>
      <w:r>
        <w:rPr>
          <w:lang w:val="pt-BR" w:bidi="pt-BR"/>
        </w:rPr>
        <w:t>Débitos</w:t>
      </w:r>
    </w:p>
    <w:p w14:paraId="604174E2" w14:textId="5BBA0394" w:rsidR="005C6D45" w:rsidRDefault="00EE7E34">
      <w:pPr>
        <w:rPr>
          <w:lang w:val="pt-BR" w:bidi="pt-BR"/>
        </w:rPr>
      </w:pPr>
      <w:r>
        <w:rPr>
          <w:lang w:val="pt-BR" w:bidi="pt-BR"/>
        </w:rPr>
        <w:t>Essa funcionalidade pode ser acessada pelo botão azul ou pelo menu lateral presentes na tela.</w:t>
      </w:r>
      <w:r w:rsidR="00B4330B">
        <w:rPr>
          <w:lang w:val="pt-BR" w:bidi="pt-BR"/>
        </w:rPr>
        <w:t xml:space="preserve"> Ela serve para o cadastro de novos débitos, visualização dos débitos cadastrados e edição ou exclusão desses débito</w:t>
      </w:r>
      <w:r w:rsidR="00EA6C0F">
        <w:rPr>
          <w:lang w:val="pt-BR" w:bidi="pt-BR"/>
        </w:rPr>
        <w:t>s</w:t>
      </w:r>
      <w:r w:rsidR="00B4330B">
        <w:rPr>
          <w:lang w:val="pt-BR" w:bidi="pt-BR"/>
        </w:rPr>
        <w:t>.</w:t>
      </w:r>
    </w:p>
    <w:p w14:paraId="3BAF453D" w14:textId="1E41D88E" w:rsidR="00EA6C0F" w:rsidRDefault="00EA6C0F">
      <w:pPr>
        <w:rPr>
          <w:lang w:val="pt-BR" w:bidi="pt-BR"/>
        </w:rPr>
      </w:pPr>
      <w:r w:rsidRPr="00EA6C0F">
        <w:rPr>
          <w:lang w:val="pt-BR" w:bidi="pt-BR"/>
        </w:rPr>
        <w:drawing>
          <wp:inline distT="0" distB="0" distL="0" distR="0" wp14:anchorId="5F1D8964" wp14:editId="41E562B9">
            <wp:extent cx="6120130" cy="31972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A1F4" w14:textId="77777777" w:rsidR="00EA6C0F" w:rsidRPr="007070BB" w:rsidRDefault="00EA6C0F">
      <w:pPr>
        <w:rPr>
          <w:lang w:val="pt-BR"/>
        </w:rPr>
      </w:pPr>
    </w:p>
    <w:p w14:paraId="09059D32" w14:textId="45EE4219" w:rsidR="00BE45C8" w:rsidRDefault="007D27C2" w:rsidP="00EA6C0F">
      <w:pPr>
        <w:rPr>
          <w:rStyle w:val="nfase"/>
          <w:b w:val="0"/>
          <w:bCs/>
          <w:color w:val="000000" w:themeColor="text1"/>
          <w:lang w:val="pt-BR" w:bidi="pt-BR"/>
        </w:rPr>
      </w:pPr>
      <w:r>
        <w:rPr>
          <w:rStyle w:val="nfase"/>
          <w:lang w:val="pt-BR" w:bidi="pt-BR"/>
        </w:rPr>
        <w:t>Passo a passo</w:t>
      </w:r>
      <w:r w:rsidR="00EA6C0F">
        <w:rPr>
          <w:rStyle w:val="nfase"/>
          <w:lang w:val="pt-BR" w:bidi="pt-BR"/>
        </w:rPr>
        <w:t xml:space="preserve"> para o Cadastro de Novos débitos</w:t>
      </w:r>
      <w:r w:rsidR="002F25A8" w:rsidRPr="007070BB">
        <w:rPr>
          <w:rStyle w:val="nfase"/>
          <w:lang w:val="pt-BR" w:bidi="pt-BR"/>
        </w:rPr>
        <w:t>:</w:t>
      </w:r>
      <w:r w:rsidR="00EA6C0F">
        <w:rPr>
          <w:rStyle w:val="nfase"/>
          <w:lang w:val="pt-BR" w:bidi="pt-BR"/>
        </w:rPr>
        <w:t xml:space="preserve"> </w:t>
      </w:r>
      <w:r w:rsidR="00EA6C0F">
        <w:rPr>
          <w:rStyle w:val="nfase"/>
          <w:b w:val="0"/>
          <w:bCs/>
          <w:color w:val="000000" w:themeColor="text1"/>
          <w:lang w:val="pt-BR" w:bidi="pt-BR"/>
        </w:rPr>
        <w:t>Clique no botão ‘+ Adicionar’. Insira as informações</w:t>
      </w:r>
      <w:r w:rsidR="00C477E8">
        <w:rPr>
          <w:rStyle w:val="nfase"/>
          <w:b w:val="0"/>
          <w:bCs/>
          <w:color w:val="000000" w:themeColor="text1"/>
          <w:lang w:val="pt-BR" w:bidi="pt-BR"/>
        </w:rPr>
        <w:t xml:space="preserve"> do devedor, e em seguida, insira os dados referentes ao débito.</w:t>
      </w:r>
    </w:p>
    <w:p w14:paraId="606A9072" w14:textId="5DDEE10A" w:rsidR="00C477E8" w:rsidRDefault="00C477E8" w:rsidP="00EA6C0F">
      <w:pPr>
        <w:rPr>
          <w:bCs/>
          <w:color w:val="000000" w:themeColor="text1"/>
          <w:lang w:val="pt-BR"/>
        </w:rPr>
      </w:pPr>
      <w:r w:rsidRPr="00C477E8">
        <w:rPr>
          <w:bCs/>
          <w:color w:val="000000" w:themeColor="text1"/>
          <w:lang w:val="pt-BR"/>
        </w:rPr>
        <w:drawing>
          <wp:inline distT="0" distB="0" distL="0" distR="0" wp14:anchorId="7451186E" wp14:editId="5E54ED4C">
            <wp:extent cx="6120130" cy="3119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CBDF" w14:textId="0A18128A" w:rsidR="00692625" w:rsidRDefault="00C477E8" w:rsidP="00692625">
      <w:pPr>
        <w:rPr>
          <w:bCs/>
          <w:color w:val="000000" w:themeColor="text1"/>
          <w:lang w:val="pt-BR"/>
        </w:rPr>
      </w:pPr>
      <w:r>
        <w:rPr>
          <w:bCs/>
          <w:color w:val="000000" w:themeColor="text1"/>
          <w:lang w:val="pt-BR"/>
        </w:rPr>
        <w:t>Lembre-se de selecionar no item ‘Categoria Débito’ uma informação compatível a um dos itens da opção ‘Item de Arrecadação’</w:t>
      </w:r>
      <w:r w:rsidR="00692625">
        <w:rPr>
          <w:bCs/>
          <w:color w:val="000000" w:themeColor="text1"/>
          <w:lang w:val="pt-BR"/>
        </w:rPr>
        <w:t>.</w:t>
      </w:r>
    </w:p>
    <w:p w14:paraId="0FF6F090" w14:textId="7BCBA571" w:rsidR="00692625" w:rsidRPr="00692625" w:rsidRDefault="00692625" w:rsidP="00692625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12D6D4D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class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Debito &lt;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ApplicationRecord</w:t>
      </w:r>
      <w:proofErr w:type="spellEnd"/>
    </w:p>
    <w:p w14:paraId="56AF6D4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has_many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dependent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destroy</w:t>
      </w:r>
      <w:proofErr w:type="spellEnd"/>
    </w:p>
    <w:p w14:paraId="230039B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has_many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:parcelas,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dependent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destroy</w:t>
      </w:r>
      <w:proofErr w:type="spellEnd"/>
    </w:p>
    <w:p w14:paraId="5AB259FF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belongs_to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categoria_debito</w:t>
      </w:r>
      <w:proofErr w:type="spellEnd"/>
    </w:p>
    <w:p w14:paraId="073380E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DE4DBA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validates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:nome,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presence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true</w:t>
      </w:r>
      <w:proofErr w:type="spellEnd"/>
    </w:p>
    <w:p w14:paraId="2FCBAFA6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validate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formatocpfcnpj</w:t>
      </w:r>
      <w:proofErr w:type="spellEnd"/>
    </w:p>
    <w:p w14:paraId="341E313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552265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enum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{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aguardando_pagamento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'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aguardando_pagamento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', pago: 'pago',</w:t>
      </w:r>
    </w:p>
    <w:p w14:paraId="3B9626B5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           vencido: 'vencido', protesto: 'protesto',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protesto_pago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'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protesto_pago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', cancelado: 'cancelado',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divida_ativa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'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divida_ativa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' }</w:t>
      </w:r>
    </w:p>
    <w:p w14:paraId="0A57C9B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4E1604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scope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em_aberto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-&gt; {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aguardando_pagamento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, :vencido]) }</w:t>
      </w:r>
    </w:p>
    <w:p w14:paraId="3537102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1C73A74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before_save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sanitize_cpf_cnpj</w:t>
      </w:r>
      <w:proofErr w:type="spellEnd"/>
    </w:p>
    <w:p w14:paraId="1BE3F82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after_save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:atualizar,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unless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-&gt; {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}</w:t>
      </w:r>
    </w:p>
    <w:p w14:paraId="13B2AE1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8CE0A6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accepts_nested_attributes_for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reject_if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all_blank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allow_destroy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true</w:t>
      </w:r>
      <w:proofErr w:type="spellEnd"/>
    </w:p>
    <w:p w14:paraId="23725EB9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5A8AD5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registrar</w:t>
      </w:r>
    </w:p>
    <w:p w14:paraId="630F673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return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false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debito_itens.empty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60F72C8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return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false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unless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self.valid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057318F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2B90CBB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self.hash_acesso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SecureRandom.hex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(10)</w:t>
      </w:r>
    </w:p>
    <w:p w14:paraId="6CE3F01D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debito_itens.each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do |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|</w:t>
      </w:r>
    </w:p>
    <w:p w14:paraId="7F7F710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debito_item.atualizar_valores</w:t>
      </w:r>
      <w:proofErr w:type="spellEnd"/>
    </w:p>
    <w:p w14:paraId="57213546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0059CC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</w:p>
    <w:p w14:paraId="625BD8F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aguardando_pagamento</w:t>
      </w:r>
      <w:proofErr w:type="spellEnd"/>
    </w:p>
    <w:p w14:paraId="789FDD7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debito_itens.sum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2800E91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debito_itens.sum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45FBDC2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self.data_ref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</w:p>
    <w:p w14:paraId="6A3A4745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self.data_vencimento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+ 30.days</w:t>
      </w:r>
    </w:p>
    <w:p w14:paraId="58CD004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self.save</w:t>
      </w:r>
      <w:proofErr w:type="spellEnd"/>
    </w:p>
    <w:p w14:paraId="4B8F7D7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ACC9BB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67D92E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atualizar</w:t>
      </w:r>
    </w:p>
    <w:p w14:paraId="4A791A81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debito_itens.each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do |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|</w:t>
      </w:r>
    </w:p>
    <w:p w14:paraId="22FAB37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debito_item.atualizar_valores</w:t>
      </w:r>
      <w:proofErr w:type="spellEnd"/>
    </w:p>
    <w:p w14:paraId="06C28AB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05106DD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</w:p>
    <w:p w14:paraId="6F8151C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debito_itens.sum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4F2C400D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self.save</w:t>
      </w:r>
      <w:proofErr w:type="spellEnd"/>
    </w:p>
    <w:p w14:paraId="6FA2021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536541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044D166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atualizar_valor</w:t>
      </w:r>
      <w:proofErr w:type="spellEnd"/>
    </w:p>
    <w:p w14:paraId="6B21DDC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update(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debito_itens.sum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valor_atualizado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))</w:t>
      </w:r>
    </w:p>
    <w:p w14:paraId="0D458C6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40276E4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3BEA276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parcelar(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numero_parcelas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 0.0)</w:t>
      </w:r>
    </w:p>
    <w:p w14:paraId="036B6EB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atualizar_valor</w:t>
      </w:r>
      <w:proofErr w:type="spellEnd"/>
    </w:p>
    <w:p w14:paraId="4B8276B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atualizar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&lt;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Date.current</w:t>
      </w:r>
      <w:proofErr w:type="spellEnd"/>
    </w:p>
    <w:p w14:paraId="6711DC7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Parcelamento.new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(debito: self,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numero_parcelas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numero_parcelas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valor_primeira_parcela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3344B19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rescue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=&gt; e</w:t>
      </w:r>
    </w:p>
    <w:p w14:paraId="6D5D5281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false</w:t>
      </w:r>
    </w:p>
    <w:p w14:paraId="3033139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283D4C9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686F4B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confirmar_parcelamento</w:t>
      </w:r>
      <w:proofErr w:type="spellEnd"/>
    </w:p>
    <w:p w14:paraId="026603B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parcelas.map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(&amp;:confirmar)</w:t>
      </w:r>
    </w:p>
    <w:p w14:paraId="1EA86B8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E31E5C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1B49A61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negar_parcelamento</w:t>
      </w:r>
      <w:proofErr w:type="spellEnd"/>
    </w:p>
    <w:p w14:paraId="7375982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self.transaction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do</w:t>
      </w:r>
    </w:p>
    <w:p w14:paraId="015BA555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self.parcelas.each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do |parcela|</w:t>
      </w:r>
    </w:p>
    <w:p w14:paraId="33E25D29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raise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ActiveRecord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::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Rollback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parcela.guia.present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0E1CB8F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parcela.destroy</w:t>
      </w:r>
      <w:proofErr w:type="spellEnd"/>
    </w:p>
    <w:p w14:paraId="7EF10DF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0B0EB2D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1E3AC895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02DCE8D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859D51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self.search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={})</w:t>
      </w:r>
    </w:p>
    <w:p w14:paraId="794FED9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Debito.all</w:t>
      </w:r>
      <w:proofErr w:type="spellEnd"/>
    </w:p>
    <w:p w14:paraId="0A5B138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("nome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ilike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?", "%#{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[:nome]}%")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[:nome].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6308C8C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ilike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?", "%#{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]}%")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630B76F9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ilike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?", "%#{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]}%")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49E011E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341B0CBB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valor_ref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0CC41E8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data_ref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5AD4DF0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data_vencimento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data_vencimento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data_vencimento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337D57FA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data_atualizacao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6AA4E763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("categoria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[:categoria])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[:categoria].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534DAB7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debitos.where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("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hash_acesso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?",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hash_acesso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hash_acesso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65B6C5C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debitos.order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order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])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order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].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2FCF0258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debitos.page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page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]).per(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[:per])</w:t>
      </w:r>
    </w:p>
    <w:p w14:paraId="3399BEA4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debitos</w:t>
      </w:r>
      <w:proofErr w:type="spellEnd"/>
    </w:p>
    <w:p w14:paraId="2C3356C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489592F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2D3328A7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private</w:t>
      </w:r>
      <w:proofErr w:type="spellEnd"/>
    </w:p>
    <w:p w14:paraId="1EAB673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0A43719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sanitize_cpf_cnpj</w:t>
      </w:r>
      <w:proofErr w:type="spellEnd"/>
    </w:p>
    <w:p w14:paraId="26E28CC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cpf.gsub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(/[^0-9]/, '')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cpf.present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5C4082B1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self.cnpj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=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cnpj.gsub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(/[^0-9]/, '')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cnpj.present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31E2A18F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E5CBBF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26A31A51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formatocpfcnpj</w:t>
      </w:r>
      <w:proofErr w:type="spellEnd"/>
    </w:p>
    <w:p w14:paraId="5A356260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cpf.present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4D0BEB9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errors.add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'CPF inválido')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unless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CPF.valid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5D5AF81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5EBA50E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C27CDBF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cnpj.present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5E0CF30C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errors.add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, 'CNPJ inválido')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unless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CNPJ.valid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?(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cnpj</w:t>
      </w:r>
      <w:proofErr w:type="spellEnd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31D50B52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5201B36" w14:textId="77777777" w:rsidR="006E1E98" w:rsidRPr="006E1E98" w:rsidRDefault="006E1E98" w:rsidP="006E1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F776BCE" w14:textId="4390CD62" w:rsidR="00692625" w:rsidRPr="00EE7E34" w:rsidRDefault="006E1E98" w:rsidP="006926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proofErr w:type="spellStart"/>
      <w:r w:rsidRPr="006E1E98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4D7A58C" w14:textId="77777777" w:rsidR="00692625" w:rsidRPr="00EA6C0F" w:rsidRDefault="00692625" w:rsidP="00EA6C0F">
      <w:pPr>
        <w:rPr>
          <w:bCs/>
          <w:color w:val="000000" w:themeColor="text1"/>
          <w:lang w:val="pt-BR"/>
        </w:rPr>
      </w:pPr>
    </w:p>
    <w:p w14:paraId="376C364B" w14:textId="3C3B1B28" w:rsidR="005C6D45" w:rsidRPr="007070BB" w:rsidRDefault="003731A9">
      <w:pPr>
        <w:pStyle w:val="Ttulo1"/>
        <w:rPr>
          <w:lang w:val="pt-BR"/>
        </w:rPr>
      </w:pPr>
      <w:r>
        <w:rPr>
          <w:lang w:val="pt-BR" w:bidi="pt-BR"/>
        </w:rPr>
        <w:t>Guias</w:t>
      </w:r>
    </w:p>
    <w:p w14:paraId="4D6BBEC0" w14:textId="1362C800" w:rsidR="005C6D45" w:rsidRDefault="003731A9">
      <w:pPr>
        <w:rPr>
          <w:lang w:val="pt-BR" w:bidi="pt-BR"/>
        </w:rPr>
      </w:pPr>
      <w:r>
        <w:rPr>
          <w:lang w:val="pt-BR" w:bidi="pt-BR"/>
        </w:rPr>
        <w:t>Nesta funcionalidade, é mostrada todas as guias que já foram emitidas no sistema SICODE.</w:t>
      </w:r>
    </w:p>
    <w:p w14:paraId="4F9F5FE5" w14:textId="7D79F7B3" w:rsidR="003731A9" w:rsidRPr="007070BB" w:rsidRDefault="003731A9">
      <w:pPr>
        <w:rPr>
          <w:lang w:val="pt-BR"/>
        </w:rPr>
      </w:pPr>
      <w:r w:rsidRPr="003731A9">
        <w:rPr>
          <w:lang w:val="pt-BR"/>
        </w:rPr>
        <w:drawing>
          <wp:inline distT="0" distB="0" distL="0" distR="0" wp14:anchorId="4B20865D" wp14:editId="4AA27487">
            <wp:extent cx="6120130" cy="31515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E68" w14:textId="77777777" w:rsidR="00DA5F23" w:rsidRPr="00692625" w:rsidRDefault="00DA5F23" w:rsidP="00DA5F23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4E48FB3D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module Admin</w:t>
      </w:r>
    </w:p>
    <w:p w14:paraId="60DB3DC8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class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GuiasController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&lt; Admin::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ApplicationController</w:t>
      </w:r>
      <w:proofErr w:type="spellEnd"/>
    </w:p>
    <w:p w14:paraId="55DE0DB4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2C08962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index</w:t>
      </w:r>
    </w:p>
    <w:p w14:paraId="6F634A04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@guias =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Guia.search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search_params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4F1B7E5A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@guias =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GuiaDecorator.decorate_collection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(@guias)</w:t>
      </w:r>
    </w:p>
    <w:p w14:paraId="6CCB291F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48F56FB7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ACB973A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show</w:t>
      </w:r>
    </w:p>
    <w:p w14:paraId="3F753415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@guia =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Guia.find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0E5BE352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@guia =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GuiaDecorator.new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(@guia)</w:t>
      </w:r>
    </w:p>
    <w:p w14:paraId="762C8485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4E4EA50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CFDCC9C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private</w:t>
      </w:r>
      <w:proofErr w:type="spellEnd"/>
    </w:p>
    <w:p w14:paraId="2F9F7CCD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14838F54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search_params</w:t>
      </w:r>
      <w:proofErr w:type="spellEnd"/>
    </w:p>
    <w:p w14:paraId="161E4E9A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params.permit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numero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data_vencimento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:valor,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situacao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:tipo, :ativa,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cpf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:nome,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page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per_page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sort_by</w:t>
      </w:r>
      <w:proofErr w:type="spellEnd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23BA2F8E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8BF2A9C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18D27C37" w14:textId="77777777" w:rsidR="009F2CFA" w:rsidRPr="009F2CFA" w:rsidRDefault="009F2CFA" w:rsidP="009F2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proofErr w:type="spellStart"/>
      <w:r w:rsidRPr="009F2CFA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AC4A3F0" w14:textId="77777777" w:rsidR="00DA5F23" w:rsidRPr="00EE7E34" w:rsidRDefault="00DA5F23" w:rsidP="00DA5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7B88B447" w14:textId="77777777" w:rsidR="00DA5F23" w:rsidRPr="007070BB" w:rsidRDefault="00DA5F23">
      <w:pPr>
        <w:rPr>
          <w:lang w:val="pt-BR"/>
        </w:rPr>
      </w:pPr>
    </w:p>
    <w:p w14:paraId="6508032E" w14:textId="4C9D39F2" w:rsidR="005C6D45" w:rsidRPr="007070BB" w:rsidRDefault="001D770D">
      <w:pPr>
        <w:pStyle w:val="Ttulo1"/>
        <w:rPr>
          <w:lang w:val="pt-BR"/>
        </w:rPr>
      </w:pPr>
      <w:bookmarkStart w:id="0" w:name="_Hlk178588945"/>
      <w:r>
        <w:rPr>
          <w:lang w:val="pt-BR" w:bidi="pt-BR"/>
        </w:rPr>
        <w:lastRenderedPageBreak/>
        <w:t xml:space="preserve">Gestão - Categoria </w:t>
      </w:r>
      <w:bookmarkEnd w:id="0"/>
      <w:r>
        <w:rPr>
          <w:lang w:val="pt-BR" w:bidi="pt-BR"/>
        </w:rPr>
        <w:t>Débito</w:t>
      </w:r>
    </w:p>
    <w:p w14:paraId="7F6ED9BE" w14:textId="4B1CD345" w:rsidR="005C6D45" w:rsidRDefault="000D61CE">
      <w:pPr>
        <w:rPr>
          <w:lang w:val="pt-BR" w:bidi="pt-BR"/>
        </w:rPr>
      </w:pPr>
      <w:r>
        <w:rPr>
          <w:lang w:val="pt-BR" w:bidi="pt-BR"/>
        </w:rPr>
        <w:t>Aqui é onde as regras de juros serão aplicadas (Selic e IPCA). Essa função permite o cadastro, edição e exclusão de categorias de débito. Pode-se também ativar ou não a categoria cadastrada. Além disso, é aqui que são escolhidas as regras de atualização.</w:t>
      </w:r>
    </w:p>
    <w:p w14:paraId="2BE1EACA" w14:textId="2745928E" w:rsidR="000D61CE" w:rsidRPr="007070BB" w:rsidRDefault="000D61CE">
      <w:pPr>
        <w:rPr>
          <w:lang w:val="pt-BR"/>
        </w:rPr>
      </w:pPr>
      <w:r w:rsidRPr="000D61CE">
        <w:rPr>
          <w:lang w:val="pt-BR"/>
        </w:rPr>
        <w:drawing>
          <wp:inline distT="0" distB="0" distL="0" distR="0" wp14:anchorId="3314153F" wp14:editId="236B9877">
            <wp:extent cx="6120130" cy="31515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4CCB" w14:textId="6F862C73" w:rsidR="000D61CE" w:rsidRDefault="007D27C2" w:rsidP="00E142DA">
      <w:pPr>
        <w:rPr>
          <w:lang w:val="pt-BR" w:bidi="pt-BR"/>
        </w:rPr>
      </w:pPr>
      <w:r>
        <w:rPr>
          <w:rStyle w:val="nfase"/>
          <w:lang w:val="pt-BR" w:bidi="pt-BR"/>
        </w:rPr>
        <w:t>Passo a passo</w:t>
      </w:r>
      <w:r w:rsidR="002F25A8" w:rsidRPr="007070BB">
        <w:rPr>
          <w:rStyle w:val="nfase"/>
          <w:lang w:val="pt-BR" w:bidi="pt-BR"/>
        </w:rPr>
        <w:t>:</w:t>
      </w:r>
      <w:r w:rsidR="002F25A8" w:rsidRPr="007070BB">
        <w:rPr>
          <w:lang w:val="pt-BR" w:bidi="pt-BR"/>
        </w:rPr>
        <w:t xml:space="preserve"> </w:t>
      </w:r>
      <w:r w:rsidR="000D61CE">
        <w:rPr>
          <w:lang w:val="pt-BR" w:bidi="pt-BR"/>
        </w:rPr>
        <w:t>Clique no botão</w:t>
      </w:r>
      <w:r w:rsidR="002F25A8" w:rsidRPr="007070BB">
        <w:rPr>
          <w:lang w:val="pt-BR" w:bidi="pt-BR"/>
        </w:rPr>
        <w:t xml:space="preserve"> </w:t>
      </w:r>
      <w:r w:rsidR="000D61CE">
        <w:rPr>
          <w:rStyle w:val="Forte"/>
          <w:lang w:val="pt-BR" w:bidi="pt-BR"/>
        </w:rPr>
        <w:t>+Adicionar</w:t>
      </w:r>
      <w:r w:rsidR="002F25A8" w:rsidRPr="007070BB">
        <w:rPr>
          <w:lang w:val="pt-BR" w:bidi="pt-BR"/>
        </w:rPr>
        <w:t xml:space="preserve">, </w:t>
      </w:r>
      <w:r w:rsidR="000D61CE">
        <w:rPr>
          <w:lang w:val="pt-BR" w:bidi="pt-BR"/>
        </w:rPr>
        <w:t>preencha as informações solicitadas. E salvar.</w:t>
      </w:r>
    </w:p>
    <w:p w14:paraId="00A27050" w14:textId="77777777" w:rsidR="00193339" w:rsidRPr="00692625" w:rsidRDefault="00193339" w:rsidP="00193339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2DB0C3BC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module Admin</w:t>
      </w:r>
    </w:p>
    <w:p w14:paraId="7151D6D7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class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CategoriasDebitoController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&lt; Admin::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ApplicationController</w:t>
      </w:r>
      <w:proofErr w:type="spellEnd"/>
    </w:p>
    <w:p w14:paraId="6BABE43F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C6045B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index</w:t>
      </w:r>
    </w:p>
    <w:p w14:paraId="545E541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@categorias_debito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CategoriaDebito.search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search_params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41CBF5E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@categorias_debito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CategoriaDebitoDecorator.decorate_collection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(@categorias_debito)</w:t>
      </w:r>
    </w:p>
    <w:p w14:paraId="48A6789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56C02A2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respond_to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do |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format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|</w:t>
      </w:r>
    </w:p>
    <w:p w14:paraId="0BADBDEC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format.html</w:t>
      </w:r>
    </w:p>
    <w:p w14:paraId="235BBBA3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format.turbo_stream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{ render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turbo_stream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turbo_stream.replace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('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categorias_debito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',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partial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: 'admin/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categorias_debito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/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categoria_debito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',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locals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: {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categorias_debito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: @categorias_debito }) }</w:t>
      </w:r>
    </w:p>
    <w:p w14:paraId="113A18D6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CD77B3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19E028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5D30AD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show</w:t>
      </w:r>
    </w:p>
    <w:p w14:paraId="1C54D82B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CategoriaDebito.find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7DF5A436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CategoriaDebitoDecorator.decorate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(@categoria_debito)</w:t>
      </w:r>
    </w:p>
    <w:p w14:paraId="53A9AD7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F70A63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FA4783A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new</w:t>
      </w:r>
    </w:p>
    <w:p w14:paraId="33A4F50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CategoriaDebito.new</w:t>
      </w:r>
      <w:proofErr w:type="spellEnd"/>
    </w:p>
    <w:p w14:paraId="5A59E576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authorize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</w:t>
      </w:r>
    </w:p>
    <w:p w14:paraId="45C4D5BB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B48360F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C4EB019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edit</w:t>
      </w:r>
      <w:proofErr w:type="spellEnd"/>
    </w:p>
    <w:p w14:paraId="41C66FF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CategoriaDebito.find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74C2627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authorize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</w:t>
      </w:r>
    </w:p>
    <w:p w14:paraId="60488C94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A45F4B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8C8E57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create</w:t>
      </w:r>
      <w:proofErr w:type="spellEnd"/>
    </w:p>
    <w:p w14:paraId="5E18FFA5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CategoriaDebito.new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categoria_debito_params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001433D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authorize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</w:t>
      </w:r>
    </w:p>
    <w:p w14:paraId="22164D6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CA3162C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@categoria_debito.save</w:t>
      </w:r>
    </w:p>
    <w:p w14:paraId="2796633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admin_categorias_debito_path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: 'Categoria de débito criada com sucesso'</w:t>
      </w:r>
    </w:p>
    <w:p w14:paraId="4F69D90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else</w:t>
      </w:r>
      <w:proofErr w:type="spellEnd"/>
    </w:p>
    <w:p w14:paraId="2AB8A2E9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flash.now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alert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] = 'Não foi possível criar a categoria de débito'</w:t>
      </w:r>
    </w:p>
    <w:p w14:paraId="084EA0A9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render :new</w:t>
      </w:r>
    </w:p>
    <w:p w14:paraId="4B7628F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F0E871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B6049E7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7FFFBA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update</w:t>
      </w:r>
    </w:p>
    <w:p w14:paraId="32655217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CategoriaDebito.find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740B06E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authorize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</w:t>
      </w:r>
    </w:p>
    <w:p w14:paraId="6614E837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B1D8296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@categoria_debito.update(categoria_debito_params)</w:t>
      </w:r>
    </w:p>
    <w:p w14:paraId="462790F4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admin_categorias_debito_path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: 'Categoria de débito atualizada com sucesso'</w:t>
      </w:r>
    </w:p>
    <w:p w14:paraId="76F0C005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else</w:t>
      </w:r>
      <w:proofErr w:type="spellEnd"/>
    </w:p>
    <w:p w14:paraId="0D0388CA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flash.now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alert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] = 'Não foi possível atualizar a categoria de débito'</w:t>
      </w:r>
    </w:p>
    <w:p w14:paraId="5BA3625B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render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edit</w:t>
      </w:r>
      <w:proofErr w:type="spellEnd"/>
    </w:p>
    <w:p w14:paraId="26012702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15424B6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B5443F4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ABFB9B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destroy</w:t>
      </w:r>
      <w:proofErr w:type="spellEnd"/>
    </w:p>
    <w:p w14:paraId="08436ACF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 =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CategoriaDebito.find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1D6540D2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authorize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@categoria_debito</w:t>
      </w:r>
    </w:p>
    <w:p w14:paraId="507485EA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@categoria_debito.destroy</w:t>
      </w:r>
    </w:p>
    <w:p w14:paraId="214242B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607399C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respond_to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do |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format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|</w:t>
      </w:r>
    </w:p>
    <w:p w14:paraId="5E39CD3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format.html {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admin_categorias_debito_path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: 'Categoria de débito removida com sucesso' }</w:t>
      </w:r>
    </w:p>
    <w:p w14:paraId="6A81C17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format.turbo_stream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{ render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turbo_stream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turbo_stream.remove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(@categoria_debito) }</w:t>
      </w:r>
    </w:p>
    <w:p w14:paraId="0EE8DFCF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16DEC44B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B1D3EA5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2BF93222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private</w:t>
      </w:r>
      <w:proofErr w:type="spellEnd"/>
    </w:p>
    <w:p w14:paraId="1205154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80EE15E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categoria_debito_params</w:t>
      </w:r>
      <w:proofErr w:type="spellEnd"/>
    </w:p>
    <w:p w14:paraId="1DE8CE6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params.require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categoria_debito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).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permit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(:nome, :ativo,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aplicar_correcao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aplicar_juros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aplicar_multa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07433DE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9AAA3C1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258FEF9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search_params</w:t>
      </w:r>
      <w:proofErr w:type="spellEnd"/>
    </w:p>
    <w:p w14:paraId="0B3A8AD3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params.permit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(:nome, :ativo,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sort_by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, :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page</w:t>
      </w:r>
      <w:proofErr w:type="spellEnd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5FEC7780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DB141D8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6437B4DD" w14:textId="77777777" w:rsidR="002A58C9" w:rsidRPr="002A58C9" w:rsidRDefault="002A58C9" w:rsidP="002A58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  <w:color w:val="3B3838" w:themeColor="background2" w:themeShade="40"/>
          <w:lang w:val="pt-BR" w:bidi="pt-BR"/>
        </w:rPr>
      </w:pPr>
      <w:proofErr w:type="spellStart"/>
      <w:r w:rsidRPr="002A58C9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2BB5E70" w14:textId="77777777" w:rsidR="00193339" w:rsidRPr="00EE7E34" w:rsidRDefault="00193339" w:rsidP="00193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09643D61" w14:textId="77777777" w:rsidR="000D61CE" w:rsidRPr="007070BB" w:rsidRDefault="000D61CE" w:rsidP="00E142DA">
      <w:pPr>
        <w:rPr>
          <w:lang w:val="pt-BR" w:bidi="pt-BR"/>
        </w:rPr>
      </w:pPr>
    </w:p>
    <w:p w14:paraId="41985268" w14:textId="21921DA8" w:rsidR="005C6D45" w:rsidRPr="007070BB" w:rsidRDefault="001D770D">
      <w:pPr>
        <w:pStyle w:val="Ttulo1"/>
        <w:rPr>
          <w:lang w:val="pt-BR"/>
        </w:rPr>
      </w:pPr>
      <w:r>
        <w:rPr>
          <w:lang w:val="pt-BR" w:bidi="pt-BR"/>
        </w:rPr>
        <w:t>Gestão - Indicadores Financeiros</w:t>
      </w:r>
    </w:p>
    <w:p w14:paraId="46729C3E" w14:textId="0EF641C6" w:rsidR="005C6D45" w:rsidRDefault="00A277BF" w:rsidP="00A277BF">
      <w:pPr>
        <w:rPr>
          <w:noProof/>
          <w:lang w:val="en-US" w:eastAsia="zh-CN"/>
        </w:rPr>
      </w:pPr>
      <w:r>
        <w:rPr>
          <w:noProof/>
          <w:lang w:val="en-US" w:eastAsia="zh-CN"/>
        </w:rPr>
        <w:t xml:space="preserve">Local em que é feito o cadastro dos indicadores </w:t>
      </w:r>
      <w:r w:rsidR="0062532A">
        <w:rPr>
          <w:noProof/>
          <w:lang w:val="en-US" w:eastAsia="zh-CN"/>
        </w:rPr>
        <w:t xml:space="preserve">financeiros, o início as datas de vigência. </w:t>
      </w:r>
    </w:p>
    <w:p w14:paraId="18460CE4" w14:textId="09BDEF39" w:rsidR="0062532A" w:rsidRDefault="0062532A" w:rsidP="00A277BF">
      <w:pPr>
        <w:rPr>
          <w:lang w:val="pt-BR"/>
        </w:rPr>
      </w:pPr>
      <w:r w:rsidRPr="0062532A">
        <w:rPr>
          <w:lang w:val="pt-BR"/>
        </w:rPr>
        <w:drawing>
          <wp:inline distT="0" distB="0" distL="0" distR="0" wp14:anchorId="0703BD5B" wp14:editId="32179324">
            <wp:extent cx="6120130" cy="31515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318" w14:textId="77777777" w:rsidR="00595F28" w:rsidRPr="00692625" w:rsidRDefault="00595F28" w:rsidP="00595F28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6ED66E2D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>module  Admin</w:t>
      </w:r>
    </w:p>
    <w:p w14:paraId="334D9B60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class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IndicadoresFinanceirosController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&lt; Admin::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ApplicationController</w:t>
      </w:r>
      <w:proofErr w:type="spellEnd"/>
    </w:p>
    <w:p w14:paraId="434E826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index</w:t>
      </w:r>
    </w:p>
    <w:p w14:paraId="35EE4D31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@indicadores_financeiros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IndicadorFinanceiro.all.order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sort_by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] || 'id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desc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').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page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page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])</w:t>
      </w:r>
    </w:p>
    <w:p w14:paraId="1214101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@indicadores_financeiros = IndicadorFinanceiroDecorator.decorate_collection(@indicadores_financeiros)</w:t>
      </w:r>
    </w:p>
    <w:p w14:paraId="26BB1508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7222AE58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respond_to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do |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format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|</w:t>
      </w:r>
    </w:p>
    <w:p w14:paraId="37874906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format.html</w:t>
      </w:r>
    </w:p>
    <w:p w14:paraId="5C094A1D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format.js</w:t>
      </w:r>
    </w:p>
    <w:p w14:paraId="6B6D19B1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format.turbo_stream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{ render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turbo_stream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: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turbo_stream.replace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('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indicadores_financeiros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',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partial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: 'admin/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indicadores_financeiros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/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indicador_financeiro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',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locals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: {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indicadores_financeiros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: @indicadores_financeiros }) }</w:t>
      </w:r>
    </w:p>
    <w:p w14:paraId="537F8F5D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5FABCA8F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5C86BFB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3876B62A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show</w:t>
      </w:r>
    </w:p>
    <w:p w14:paraId="3D373071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IndicadorFinanceiro.find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[:id])</w:t>
      </w:r>
    </w:p>
    <w:p w14:paraId="094A27F6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IndicadorFinanceiroDecorator.decorate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(@indicador_financeiro)</w:t>
      </w:r>
    </w:p>
    <w:p w14:paraId="7CEBB1B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790E109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2B9FAA4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new</w:t>
      </w:r>
    </w:p>
    <w:p w14:paraId="27553B65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IndicadorFinanceiro.new</w:t>
      </w:r>
      <w:proofErr w:type="spellEnd"/>
    </w:p>
    <w:p w14:paraId="0BD448F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6A00EDB2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40ABB30F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edit</w:t>
      </w:r>
      <w:proofErr w:type="spellEnd"/>
    </w:p>
    <w:p w14:paraId="160127C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IndicadorFinanceiro.find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[:id])</w:t>
      </w:r>
    </w:p>
    <w:p w14:paraId="455FFB9F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0E44E60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043A0153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create</w:t>
      </w:r>
      <w:proofErr w:type="spellEnd"/>
    </w:p>
    <w:p w14:paraId="40519203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IndicadorFinanceiro.new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indicador_financeiro_params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)</w:t>
      </w:r>
    </w:p>
    <w:p w14:paraId="145B542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0EB85EE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@indicador_financeiro.save</w:t>
      </w:r>
    </w:p>
    <w:p w14:paraId="521E35C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redirect_to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admin_indicadores_financeiros_path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,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notice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: 'Indicador financeiro criado com sucesso'</w:t>
      </w:r>
    </w:p>
    <w:p w14:paraId="6C0246B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else</w:t>
      </w:r>
      <w:proofErr w:type="spellEnd"/>
    </w:p>
    <w:p w14:paraId="2E60E85A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flash.now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alert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] = 'Não foi possível criar o indicador financeiro'</w:t>
      </w:r>
    </w:p>
    <w:p w14:paraId="56BE8BF3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render :new</w:t>
      </w:r>
    </w:p>
    <w:p w14:paraId="670BDF83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4D8A968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58BEA9FD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258C3809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update</w:t>
      </w:r>
    </w:p>
    <w:p w14:paraId="0F4E850B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IndicadorFinanceiro.find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[:id])</w:t>
      </w:r>
    </w:p>
    <w:p w14:paraId="5252AD51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48CFF0B7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@indicador_financeiro.update(indicador_financeiro_params)</w:t>
      </w:r>
    </w:p>
    <w:p w14:paraId="6C5272B8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redirect_to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admin_indicadores_financeiros_path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,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notice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: 'Indicador financeiro atualizado com sucesso'</w:t>
      </w:r>
    </w:p>
    <w:p w14:paraId="3207FFAB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else</w:t>
      </w:r>
      <w:proofErr w:type="spellEnd"/>
    </w:p>
    <w:p w14:paraId="77E822A7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flash.now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alert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] = 'Não foi possível atualizar o indicador financeiro'</w:t>
      </w:r>
    </w:p>
    <w:p w14:paraId="1F865136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render 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edit</w:t>
      </w:r>
      <w:proofErr w:type="spellEnd"/>
    </w:p>
    <w:p w14:paraId="7EE657D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65C58B8E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6687B182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7EB1A9C8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destroy</w:t>
      </w:r>
      <w:proofErr w:type="spellEnd"/>
    </w:p>
    <w:p w14:paraId="00CB4A88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 =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IndicadorFinanceiro.find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[:id])</w:t>
      </w:r>
    </w:p>
    <w:p w14:paraId="11F6F40A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@indicador_financeiro.destroy</w:t>
      </w:r>
    </w:p>
    <w:p w14:paraId="49FCD2B0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032B91FB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respond_to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do |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format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|</w:t>
      </w:r>
    </w:p>
    <w:p w14:paraId="398BF27F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format.html {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redirect_to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admin_indicadores_financeiros_path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,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notice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: 'Indicador financeiro removido com sucesso' }</w:t>
      </w:r>
    </w:p>
    <w:p w14:paraId="48E2C157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format.turbo_stream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{ render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turbo_stream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: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turbo_stream.remove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(@indicador_financeiro) }</w:t>
      </w:r>
    </w:p>
    <w:p w14:paraId="3E1FF0D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6A6801F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33210720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151B23A7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private</w:t>
      </w:r>
      <w:proofErr w:type="spellEnd"/>
    </w:p>
    <w:p w14:paraId="4D338D04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4DB5BA01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def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indicador_financeiro_params</w:t>
      </w:r>
      <w:proofErr w:type="spellEnd"/>
    </w:p>
    <w:p w14:paraId="4FAD9340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params.require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indicador_financeiro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).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permit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(:nome, 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descricao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, :valor, 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data_referencia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, :tipo, :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inicio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>,</w:t>
      </w:r>
    </w:p>
    <w:p w14:paraId="50F6E4C0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                                               :final, :percentual, :acumulado)</w:t>
      </w:r>
    </w:p>
    <w:p w14:paraId="2AB2862C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1DD21975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 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20275E52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proofErr w:type="spellStart"/>
      <w:r w:rsidRPr="000E56C3">
        <w:rPr>
          <w:rStyle w:val="Caracteredenfasedecitao"/>
          <w:i w:val="0"/>
          <w:iCs/>
          <w:lang w:val="pt-BR" w:bidi="pt-BR"/>
        </w:rPr>
        <w:t>end</w:t>
      </w:r>
      <w:proofErr w:type="spellEnd"/>
    </w:p>
    <w:p w14:paraId="215A27D6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># https://projudi.tjgo.jus.br/GerarBoleto?PaginaAtual=2&amp;numeroGuiaConsulta=21816930202</w:t>
      </w:r>
    </w:p>
    <w:p w14:paraId="1AB7117D" w14:textId="77777777" w:rsidR="000E56C3" w:rsidRPr="000E56C3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3B00AB35" w14:textId="7C26AC97" w:rsidR="00595F28" w:rsidRPr="00EE7E34" w:rsidRDefault="000E56C3" w:rsidP="000E5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  <w:r w:rsidRPr="000E56C3">
        <w:rPr>
          <w:rStyle w:val="Caracteredenfasedecitao"/>
          <w:i w:val="0"/>
          <w:iCs/>
          <w:lang w:val="pt-BR" w:bidi="pt-BR"/>
        </w:rPr>
        <w:t xml:space="preserve"># adicionar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numero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de guia e </w:t>
      </w:r>
      <w:proofErr w:type="spellStart"/>
      <w:r w:rsidRPr="000E56C3">
        <w:rPr>
          <w:rStyle w:val="Caracteredenfasedecitao"/>
          <w:i w:val="0"/>
          <w:iCs/>
          <w:lang w:val="pt-BR" w:bidi="pt-BR"/>
        </w:rPr>
        <w:t>numero</w:t>
      </w:r>
      <w:proofErr w:type="spellEnd"/>
      <w:r w:rsidRPr="000E56C3">
        <w:rPr>
          <w:rStyle w:val="Caracteredenfasedecitao"/>
          <w:i w:val="0"/>
          <w:iCs/>
          <w:lang w:val="pt-BR" w:bidi="pt-BR"/>
        </w:rPr>
        <w:t xml:space="preserve"> de processo no debito</w:t>
      </w:r>
    </w:p>
    <w:p w14:paraId="568F027F" w14:textId="77777777" w:rsidR="00595F28" w:rsidRPr="007070BB" w:rsidRDefault="00595F28" w:rsidP="00A277BF">
      <w:pPr>
        <w:rPr>
          <w:lang w:val="pt-BR"/>
        </w:rPr>
      </w:pPr>
    </w:p>
    <w:p w14:paraId="440987E9" w14:textId="036DE224" w:rsidR="005C6D45" w:rsidRPr="007070BB" w:rsidRDefault="001D770D">
      <w:pPr>
        <w:pStyle w:val="Ttulo1"/>
        <w:rPr>
          <w:lang w:val="pt-BR"/>
        </w:rPr>
      </w:pPr>
      <w:r>
        <w:rPr>
          <w:lang w:val="pt-BR" w:bidi="pt-BR"/>
        </w:rPr>
        <w:t xml:space="preserve">Gestão – Itens de arrecadação </w:t>
      </w:r>
    </w:p>
    <w:p w14:paraId="6EA72909" w14:textId="7B182E31" w:rsidR="005C6D45" w:rsidRDefault="00EC11A6" w:rsidP="00EC11A6">
      <w:pPr>
        <w:rPr>
          <w:lang w:val="pt-BR" w:bidi="pt-BR"/>
        </w:rPr>
      </w:pPr>
      <w:r>
        <w:rPr>
          <w:lang w:val="pt-BR" w:bidi="pt-BR"/>
        </w:rPr>
        <w:t>Neste item são visualizados e cadastrados os itens de arrecadação (com seu respectivo código e categoria de débito). É possível editar ou excluir itens já cadastrados.</w:t>
      </w:r>
    </w:p>
    <w:p w14:paraId="69B10D07" w14:textId="14ECBAFC" w:rsidR="00EC11A6" w:rsidRDefault="00EC11A6" w:rsidP="00EC11A6">
      <w:pPr>
        <w:rPr>
          <w:lang w:val="pt-BR" w:bidi="pt-BR"/>
        </w:rPr>
      </w:pPr>
      <w:r w:rsidRPr="00EC11A6">
        <w:rPr>
          <w:lang w:val="pt-BR" w:bidi="pt-BR"/>
        </w:rPr>
        <w:drawing>
          <wp:inline distT="0" distB="0" distL="0" distR="0" wp14:anchorId="58CE15FC" wp14:editId="34A2612D">
            <wp:extent cx="612013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AC5" w14:textId="77777777" w:rsidR="00EC11A6" w:rsidRPr="00692625" w:rsidRDefault="00EC11A6" w:rsidP="00EC11A6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72CC8D9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module Admin</w:t>
      </w:r>
    </w:p>
    <w:p w14:paraId="2C61DE6F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class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ItensArrecadacaoController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&lt; Admin::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ApplicationController</w:t>
      </w:r>
      <w:proofErr w:type="spellEnd"/>
    </w:p>
    <w:p w14:paraId="419F21DD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skip_before_action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: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authenticate_user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!,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only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: [:autocomplete]</w:t>
      </w:r>
    </w:p>
    <w:p w14:paraId="10E2F77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E3BBA49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index</w:t>
      </w:r>
    </w:p>
    <w:p w14:paraId="0466759D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@itens_arrecadacao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ItemArrecadacao.search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69BABB82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BB8624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2B9E7DBB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show</w:t>
      </w:r>
    </w:p>
    <w:p w14:paraId="7A4A3D28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ItemArrecadacao.find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0D1919A7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ItemArrecadacaoDecorator.new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(@item_arrecadacao)</w:t>
      </w:r>
    </w:p>
    <w:p w14:paraId="16F9C15C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67BA7EA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0E5660B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new</w:t>
      </w:r>
    </w:p>
    <w:p w14:paraId="0B888A04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ItemArrecadacao.new</w:t>
      </w:r>
      <w:proofErr w:type="spellEnd"/>
    </w:p>
    <w:p w14:paraId="1023830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D65CF79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5D53671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create</w:t>
      </w:r>
      <w:proofErr w:type="spellEnd"/>
    </w:p>
    <w:p w14:paraId="5F964C97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ItemArrecadacao.new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item_arrecadacao_params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)</w:t>
      </w:r>
    </w:p>
    <w:p w14:paraId="240517E5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@item_arrecadacao.save</w:t>
      </w:r>
    </w:p>
    <w:p w14:paraId="72727A44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admin_itens_arrecadacao_path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: 'Item de arrecadação criado com sucesso'</w:t>
      </w:r>
    </w:p>
    <w:p w14:paraId="2CC966E2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else</w:t>
      </w:r>
      <w:proofErr w:type="spellEnd"/>
    </w:p>
    <w:p w14:paraId="457CC065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render :new</w:t>
      </w:r>
    </w:p>
    <w:p w14:paraId="5DEDC9CB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6634831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9D5324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72F79E25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edit</w:t>
      </w:r>
      <w:proofErr w:type="spellEnd"/>
    </w:p>
    <w:p w14:paraId="207ADA0B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ItemArrecadacao.find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240BA15A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6D39CCDD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5D752BF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update</w:t>
      </w:r>
    </w:p>
    <w:p w14:paraId="7323F83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ItemArrecadacao.find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45F7631A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@item_arrecadacao.update(item_arrecadacao_params)</w:t>
      </w:r>
    </w:p>
    <w:p w14:paraId="3EA1AA99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admin_itens_arrecadacao_path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: 'Item de arrecadação atualizado com sucesso'</w:t>
      </w:r>
    </w:p>
    <w:p w14:paraId="5B1A745D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else</w:t>
      </w:r>
      <w:proofErr w:type="spellEnd"/>
    </w:p>
    <w:p w14:paraId="20EF0A40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  render :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edit</w:t>
      </w:r>
      <w:proofErr w:type="spellEnd"/>
    </w:p>
    <w:p w14:paraId="0D68F366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0E4E41BC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6B3C8D2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0D010D48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destroy</w:t>
      </w:r>
      <w:proofErr w:type="spellEnd"/>
    </w:p>
    <w:p w14:paraId="7C674876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ItemArrecadacao.find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[:id])</w:t>
      </w:r>
    </w:p>
    <w:p w14:paraId="2153D7BF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@item_arrecadacao.destroy</w:t>
      </w:r>
    </w:p>
    <w:p w14:paraId="28887E0C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redirect_to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admin_itens_arrecadacao_path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,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notice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: 'Item de arrecadação excluído com sucesso'</w:t>
      </w:r>
    </w:p>
    <w:p w14:paraId="17586D07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65B50C7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836B4B6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autocomplete</w:t>
      </w:r>
    </w:p>
    <w:p w14:paraId="15BFA2D4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@itens_arrecadacao =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ItemArrecadacao.all</w:t>
      </w:r>
      <w:proofErr w:type="spellEnd"/>
    </w:p>
    <w:p w14:paraId="73D66A64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@itens_arrecadacao = @itens_arrecadacao.where("nome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ilike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?", "%#{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[:q]}%")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[:q].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present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?</w:t>
      </w:r>
    </w:p>
    <w:p w14:paraId="03BC7432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6FC24AFF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render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json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: @itens_arrecadacao.map { |item| { id: item.id,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text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: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item.nome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} }</w:t>
      </w:r>
    </w:p>
    <w:p w14:paraId="0BC4189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7CF12229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49B88B0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private</w:t>
      </w:r>
      <w:proofErr w:type="spellEnd"/>
    </w:p>
    <w:p w14:paraId="47B9BF57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</w:p>
    <w:p w14:paraId="3BEE50DC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def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item_arrecadacao_params</w:t>
      </w:r>
      <w:proofErr w:type="spellEnd"/>
    </w:p>
    <w:p w14:paraId="40A0E31C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params.require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(: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item_arrecadacao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).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permit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(:nome, :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codigo</w:t>
      </w:r>
      <w:proofErr w:type="spellEnd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, :valor)</w:t>
      </w:r>
    </w:p>
    <w:p w14:paraId="7735852E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5B433803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 xml:space="preserve">  </w:t>
      </w: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3CC8A022" w14:textId="77777777" w:rsidR="0072676F" w:rsidRPr="0072676F" w:rsidRDefault="0072676F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eastAsiaTheme="minorEastAsia"/>
          <w:iCs/>
          <w:color w:val="3B3838" w:themeColor="background2" w:themeShade="40"/>
          <w:lang w:val="pt-BR" w:bidi="pt-BR"/>
        </w:rPr>
      </w:pPr>
      <w:proofErr w:type="spellStart"/>
      <w:r w:rsidRPr="0072676F">
        <w:rPr>
          <w:rFonts w:eastAsiaTheme="minorEastAsia"/>
          <w:iCs/>
          <w:color w:val="3B3838" w:themeColor="background2" w:themeShade="40"/>
          <w:lang w:val="pt-BR" w:bidi="pt-BR"/>
        </w:rPr>
        <w:t>end</w:t>
      </w:r>
      <w:proofErr w:type="spellEnd"/>
    </w:p>
    <w:p w14:paraId="2F90D520" w14:textId="77777777" w:rsidR="00EC11A6" w:rsidRPr="00EE7E34" w:rsidRDefault="00EC11A6" w:rsidP="007267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Style w:val="Caracteredenfasedecitao"/>
          <w:i w:val="0"/>
          <w:iCs/>
          <w:lang w:val="pt-BR" w:bidi="pt-BR"/>
        </w:rPr>
      </w:pPr>
    </w:p>
    <w:p w14:paraId="2EA7EC48" w14:textId="77777777" w:rsidR="00966D44" w:rsidRDefault="00966D44">
      <w:pPr>
        <w:rPr>
          <w:lang w:val="pt-BR"/>
        </w:rPr>
      </w:pPr>
    </w:p>
    <w:p w14:paraId="1DDE23A6" w14:textId="017F304B" w:rsidR="005C6D45" w:rsidRDefault="00966D44">
      <w:pPr>
        <w:rPr>
          <w:b/>
          <w:bCs/>
          <w:sz w:val="48"/>
          <w:szCs w:val="48"/>
          <w:lang w:val="pt-BR"/>
        </w:rPr>
      </w:pPr>
      <w:r w:rsidRPr="00966D44">
        <w:rPr>
          <w:b/>
          <w:bCs/>
          <w:sz w:val="48"/>
          <w:szCs w:val="48"/>
          <w:lang w:val="pt-BR"/>
        </w:rPr>
        <w:t xml:space="preserve">Código das parcelas: </w:t>
      </w:r>
    </w:p>
    <w:p w14:paraId="687E7FE5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>module Admin</w:t>
      </w:r>
    </w:p>
    <w:p w14:paraId="57FD723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</w:t>
      </w:r>
      <w:proofErr w:type="spellStart"/>
      <w:r w:rsidRPr="00966D44">
        <w:rPr>
          <w:lang w:val="pt-BR"/>
        </w:rPr>
        <w:t>class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ParcelasController</w:t>
      </w:r>
      <w:proofErr w:type="spellEnd"/>
      <w:r w:rsidRPr="00966D44">
        <w:rPr>
          <w:lang w:val="pt-BR"/>
        </w:rPr>
        <w:t xml:space="preserve"> &lt; Admin::</w:t>
      </w:r>
      <w:proofErr w:type="spellStart"/>
      <w:r w:rsidRPr="00966D44">
        <w:rPr>
          <w:lang w:val="pt-BR"/>
        </w:rPr>
        <w:t>ApplicationController</w:t>
      </w:r>
      <w:proofErr w:type="spellEnd"/>
    </w:p>
    <w:p w14:paraId="3113BC1D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before_action</w:t>
      </w:r>
      <w:proofErr w:type="spellEnd"/>
      <w:r w:rsidRPr="00966D44">
        <w:rPr>
          <w:lang w:val="pt-BR"/>
        </w:rPr>
        <w:t xml:space="preserve"> :</w:t>
      </w:r>
      <w:proofErr w:type="spellStart"/>
      <w:r w:rsidRPr="00966D44">
        <w:rPr>
          <w:lang w:val="pt-BR"/>
        </w:rPr>
        <w:t>set_debito</w:t>
      </w:r>
      <w:proofErr w:type="spellEnd"/>
    </w:p>
    <w:p w14:paraId="5D24825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5CA953B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new</w:t>
      </w:r>
    </w:p>
    <w:p w14:paraId="66FC927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@parcela = @debito.parcelas.build</w:t>
      </w:r>
    </w:p>
    <w:p w14:paraId="028B4E3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3544B1A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275F4DED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show</w:t>
      </w:r>
    </w:p>
    <w:p w14:paraId="0E3D3ED0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@parcela = @debito.parcelas.find(params[:id])</w:t>
      </w:r>
    </w:p>
    <w:p w14:paraId="5E9F7080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25ABCE85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4B1E8CF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create</w:t>
      </w:r>
      <w:proofErr w:type="spellEnd"/>
    </w:p>
    <w:p w14:paraId="6E13F3D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@parcela = @debito.parcelar(data_primeira_parcela:  </w:t>
      </w:r>
      <w:proofErr w:type="spellStart"/>
      <w:r w:rsidRPr="00966D44">
        <w:rPr>
          <w:lang w:val="pt-BR"/>
        </w:rPr>
        <w:t>parcela_params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data_primeira_parcela</w:t>
      </w:r>
      <w:proofErr w:type="spellEnd"/>
      <w:r w:rsidRPr="00966D44">
        <w:rPr>
          <w:lang w:val="pt-BR"/>
        </w:rPr>
        <w:t>],</w:t>
      </w:r>
    </w:p>
    <w:p w14:paraId="0E7D8952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numero_parcelas</w:t>
      </w:r>
      <w:proofErr w:type="spellEnd"/>
      <w:r w:rsidRPr="00966D44">
        <w:rPr>
          <w:lang w:val="pt-BR"/>
        </w:rPr>
        <w:t xml:space="preserve">: </w:t>
      </w:r>
      <w:proofErr w:type="spellStart"/>
      <w:r w:rsidRPr="00966D44">
        <w:rPr>
          <w:lang w:val="pt-BR"/>
        </w:rPr>
        <w:t>parcela_params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numero_parcelas</w:t>
      </w:r>
      <w:proofErr w:type="spellEnd"/>
      <w:r w:rsidRPr="00966D44">
        <w:rPr>
          <w:lang w:val="pt-BR"/>
        </w:rPr>
        <w:t xml:space="preserve">], </w:t>
      </w:r>
      <w:proofErr w:type="spellStart"/>
      <w:r w:rsidRPr="00966D44">
        <w:rPr>
          <w:lang w:val="pt-BR"/>
        </w:rPr>
        <w:t>valor_primeira_parcela</w:t>
      </w:r>
      <w:proofErr w:type="spellEnd"/>
      <w:r w:rsidRPr="00966D44">
        <w:rPr>
          <w:lang w:val="pt-BR"/>
        </w:rPr>
        <w:t xml:space="preserve">: </w:t>
      </w:r>
      <w:proofErr w:type="spellStart"/>
      <w:r w:rsidRPr="00966D44">
        <w:rPr>
          <w:lang w:val="pt-BR"/>
        </w:rPr>
        <w:t>parcela_params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valor_primeira_parcela</w:t>
      </w:r>
      <w:proofErr w:type="spellEnd"/>
      <w:r w:rsidRPr="00966D44">
        <w:rPr>
          <w:lang w:val="pt-BR"/>
        </w:rPr>
        <w:t>]  )</w:t>
      </w:r>
    </w:p>
    <w:p w14:paraId="0109D3F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respond_to</w:t>
      </w:r>
      <w:proofErr w:type="spellEnd"/>
      <w:r w:rsidRPr="00966D44">
        <w:rPr>
          <w:lang w:val="pt-BR"/>
        </w:rPr>
        <w:t xml:space="preserve"> do |</w:t>
      </w:r>
      <w:proofErr w:type="spellStart"/>
      <w:r w:rsidRPr="00966D44">
        <w:rPr>
          <w:lang w:val="pt-BR"/>
        </w:rPr>
        <w:t>format</w:t>
      </w:r>
      <w:proofErr w:type="spellEnd"/>
      <w:r w:rsidRPr="00966D44">
        <w:rPr>
          <w:lang w:val="pt-BR"/>
        </w:rPr>
        <w:t>|</w:t>
      </w:r>
    </w:p>
    <w:p w14:paraId="7114DDD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format.js</w:t>
      </w:r>
    </w:p>
    <w:p w14:paraId="488FE676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format.html do</w:t>
      </w:r>
    </w:p>
    <w:p w14:paraId="53892265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if</w:t>
      </w:r>
      <w:proofErr w:type="spellEnd"/>
      <w:r w:rsidRPr="00966D44">
        <w:rPr>
          <w:lang w:val="pt-BR"/>
        </w:rPr>
        <w:t xml:space="preserve"> @parcela</w:t>
      </w:r>
    </w:p>
    <w:p w14:paraId="4EF95B40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notice</w:t>
      </w:r>
      <w:proofErr w:type="spellEnd"/>
      <w:r w:rsidRPr="00966D44">
        <w:rPr>
          <w:lang w:val="pt-BR"/>
        </w:rPr>
        <w:t>: 'Parcela criada com sucesso'</w:t>
      </w:r>
    </w:p>
    <w:p w14:paraId="4F2E88EE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else</w:t>
      </w:r>
      <w:proofErr w:type="spellEnd"/>
    </w:p>
    <w:p w14:paraId="4747F4C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flash.now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alert</w:t>
      </w:r>
      <w:proofErr w:type="spellEnd"/>
      <w:r w:rsidRPr="00966D44">
        <w:rPr>
          <w:lang w:val="pt-BR"/>
        </w:rPr>
        <w:t>] = 'Não foi possível criar a parcela'</w:t>
      </w:r>
    </w:p>
    <w:p w14:paraId="2E85E90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>(@debito)</w:t>
      </w:r>
    </w:p>
    <w:p w14:paraId="6249ABF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end</w:t>
      </w:r>
      <w:proofErr w:type="spellEnd"/>
    </w:p>
    <w:p w14:paraId="3F57680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end</w:t>
      </w:r>
      <w:proofErr w:type="spellEnd"/>
    </w:p>
    <w:p w14:paraId="173E4543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format.turbo_stream</w:t>
      </w:r>
      <w:proofErr w:type="spellEnd"/>
      <w:r w:rsidRPr="00966D44">
        <w:rPr>
          <w:lang w:val="pt-BR"/>
        </w:rPr>
        <w:t xml:space="preserve"> { render </w:t>
      </w:r>
      <w:proofErr w:type="spellStart"/>
      <w:r w:rsidRPr="00966D44">
        <w:rPr>
          <w:lang w:val="pt-BR"/>
        </w:rPr>
        <w:t>turbo_stream</w:t>
      </w:r>
      <w:proofErr w:type="spellEnd"/>
      <w:r w:rsidRPr="00966D44">
        <w:rPr>
          <w:lang w:val="pt-BR"/>
        </w:rPr>
        <w:t xml:space="preserve">: </w:t>
      </w:r>
      <w:proofErr w:type="spellStart"/>
      <w:r w:rsidRPr="00966D44">
        <w:rPr>
          <w:lang w:val="pt-BR"/>
        </w:rPr>
        <w:t>turbo_stream.replace</w:t>
      </w:r>
      <w:proofErr w:type="spellEnd"/>
      <w:r w:rsidRPr="00966D44">
        <w:rPr>
          <w:lang w:val="pt-BR"/>
        </w:rPr>
        <w:t xml:space="preserve">('parcelas', </w:t>
      </w:r>
      <w:proofErr w:type="spellStart"/>
      <w:r w:rsidRPr="00966D44">
        <w:rPr>
          <w:lang w:val="pt-BR"/>
        </w:rPr>
        <w:t>partial</w:t>
      </w:r>
      <w:proofErr w:type="spellEnd"/>
      <w:r w:rsidRPr="00966D44">
        <w:rPr>
          <w:lang w:val="pt-BR"/>
        </w:rPr>
        <w:t>: 'admin/</w:t>
      </w:r>
      <w:proofErr w:type="spellStart"/>
      <w:r w:rsidRPr="00966D44">
        <w:rPr>
          <w:lang w:val="pt-BR"/>
        </w:rPr>
        <w:t>debitos</w:t>
      </w:r>
      <w:proofErr w:type="spellEnd"/>
      <w:r w:rsidRPr="00966D44">
        <w:rPr>
          <w:lang w:val="pt-BR"/>
        </w:rPr>
        <w:t xml:space="preserve">/parcela', </w:t>
      </w:r>
      <w:proofErr w:type="spellStart"/>
      <w:r w:rsidRPr="00966D44">
        <w:rPr>
          <w:lang w:val="pt-BR"/>
        </w:rPr>
        <w:t>locals</w:t>
      </w:r>
      <w:proofErr w:type="spellEnd"/>
      <w:r w:rsidRPr="00966D44">
        <w:rPr>
          <w:lang w:val="pt-BR"/>
        </w:rPr>
        <w:t>: { debito: @debito }) }</w:t>
      </w:r>
    </w:p>
    <w:p w14:paraId="4AF3CCB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end</w:t>
      </w:r>
      <w:proofErr w:type="spellEnd"/>
    </w:p>
    <w:p w14:paraId="06017D3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022DA70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2C6DC802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atualizar</w:t>
      </w:r>
    </w:p>
    <w:p w14:paraId="0A9EB000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@parcela = @debito.parcelas.find(params[:id])</w:t>
      </w:r>
    </w:p>
    <w:p w14:paraId="04D2AE1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respond_to</w:t>
      </w:r>
      <w:proofErr w:type="spellEnd"/>
      <w:r w:rsidRPr="00966D44">
        <w:rPr>
          <w:lang w:val="pt-BR"/>
        </w:rPr>
        <w:t xml:space="preserve"> do |</w:t>
      </w:r>
      <w:proofErr w:type="spellStart"/>
      <w:r w:rsidRPr="00966D44">
        <w:rPr>
          <w:lang w:val="pt-BR"/>
        </w:rPr>
        <w:t>format</w:t>
      </w:r>
      <w:proofErr w:type="spellEnd"/>
      <w:r w:rsidRPr="00966D44">
        <w:rPr>
          <w:lang w:val="pt-BR"/>
        </w:rPr>
        <w:t>|</w:t>
      </w:r>
    </w:p>
    <w:p w14:paraId="216E7EA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format.js</w:t>
      </w:r>
    </w:p>
    <w:p w14:paraId="26FCB62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format.html do</w:t>
      </w:r>
    </w:p>
    <w:p w14:paraId="47E439C7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if</w:t>
      </w:r>
      <w:proofErr w:type="spellEnd"/>
      <w:r w:rsidRPr="00966D44">
        <w:rPr>
          <w:lang w:val="pt-BR"/>
        </w:rPr>
        <w:t xml:space="preserve"> @parcela.atualizar</w:t>
      </w:r>
    </w:p>
    <w:p w14:paraId="198951B3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notice</w:t>
      </w:r>
      <w:proofErr w:type="spellEnd"/>
      <w:r w:rsidRPr="00966D44">
        <w:rPr>
          <w:lang w:val="pt-BR"/>
        </w:rPr>
        <w:t>: 'Parcela atualizada com sucesso'</w:t>
      </w:r>
    </w:p>
    <w:p w14:paraId="441001A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else</w:t>
      </w:r>
      <w:proofErr w:type="spellEnd"/>
    </w:p>
    <w:p w14:paraId="351CB51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flash.now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alert</w:t>
      </w:r>
      <w:proofErr w:type="spellEnd"/>
      <w:r w:rsidRPr="00966D44">
        <w:rPr>
          <w:lang w:val="pt-BR"/>
        </w:rPr>
        <w:t>] = 'Não foi possível atualizar a parcela'</w:t>
      </w:r>
    </w:p>
    <w:p w14:paraId="295C277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>(@debito)</w:t>
      </w:r>
    </w:p>
    <w:p w14:paraId="4F63FB7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  </w:t>
      </w:r>
      <w:proofErr w:type="spellStart"/>
      <w:r w:rsidRPr="00966D44">
        <w:rPr>
          <w:lang w:val="pt-BR"/>
        </w:rPr>
        <w:t>end</w:t>
      </w:r>
      <w:proofErr w:type="spellEnd"/>
    </w:p>
    <w:p w14:paraId="49B202C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end</w:t>
      </w:r>
      <w:proofErr w:type="spellEnd"/>
    </w:p>
    <w:p w14:paraId="4D2084B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format.turbo_stream</w:t>
      </w:r>
      <w:proofErr w:type="spellEnd"/>
      <w:r w:rsidRPr="00966D44">
        <w:rPr>
          <w:lang w:val="pt-BR"/>
        </w:rPr>
        <w:t xml:space="preserve"> { render </w:t>
      </w:r>
      <w:proofErr w:type="spellStart"/>
      <w:r w:rsidRPr="00966D44">
        <w:rPr>
          <w:lang w:val="pt-BR"/>
        </w:rPr>
        <w:t>turbo_stream</w:t>
      </w:r>
      <w:proofErr w:type="spellEnd"/>
      <w:r w:rsidRPr="00966D44">
        <w:rPr>
          <w:lang w:val="pt-BR"/>
        </w:rPr>
        <w:t xml:space="preserve">: </w:t>
      </w:r>
      <w:proofErr w:type="spellStart"/>
      <w:r w:rsidRPr="00966D44">
        <w:rPr>
          <w:lang w:val="pt-BR"/>
        </w:rPr>
        <w:t>turbo_stream.replace</w:t>
      </w:r>
      <w:proofErr w:type="spellEnd"/>
      <w:r w:rsidRPr="00966D44">
        <w:rPr>
          <w:lang w:val="pt-BR"/>
        </w:rPr>
        <w:t xml:space="preserve">('parcelas', </w:t>
      </w:r>
      <w:proofErr w:type="spellStart"/>
      <w:r w:rsidRPr="00966D44">
        <w:rPr>
          <w:lang w:val="pt-BR"/>
        </w:rPr>
        <w:t>partial</w:t>
      </w:r>
      <w:proofErr w:type="spellEnd"/>
      <w:r w:rsidRPr="00966D44">
        <w:rPr>
          <w:lang w:val="pt-BR"/>
        </w:rPr>
        <w:t>: 'admin/</w:t>
      </w:r>
      <w:proofErr w:type="spellStart"/>
      <w:r w:rsidRPr="00966D44">
        <w:rPr>
          <w:lang w:val="pt-BR"/>
        </w:rPr>
        <w:t>debitos</w:t>
      </w:r>
      <w:proofErr w:type="spellEnd"/>
      <w:r w:rsidRPr="00966D44">
        <w:rPr>
          <w:lang w:val="pt-BR"/>
        </w:rPr>
        <w:t xml:space="preserve">/parcela', </w:t>
      </w:r>
      <w:proofErr w:type="spellStart"/>
      <w:r w:rsidRPr="00966D44">
        <w:rPr>
          <w:lang w:val="pt-BR"/>
        </w:rPr>
        <w:t>locals</w:t>
      </w:r>
      <w:proofErr w:type="spellEnd"/>
      <w:r w:rsidRPr="00966D44">
        <w:rPr>
          <w:lang w:val="pt-BR"/>
        </w:rPr>
        <w:t>: { debito: @debito }) }</w:t>
      </w:r>
    </w:p>
    <w:p w14:paraId="73917D0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end</w:t>
      </w:r>
      <w:proofErr w:type="spellEnd"/>
    </w:p>
    <w:p w14:paraId="2F76A075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74F6686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2C10A86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confirmar</w:t>
      </w:r>
    </w:p>
    <w:p w14:paraId="1618BDCD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if</w:t>
      </w:r>
      <w:proofErr w:type="spellEnd"/>
      <w:r w:rsidRPr="00966D44">
        <w:rPr>
          <w:lang w:val="pt-BR"/>
        </w:rPr>
        <w:t xml:space="preserve"> @debito.confirmar_parcelamento</w:t>
      </w:r>
    </w:p>
    <w:p w14:paraId="4E36212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notice</w:t>
      </w:r>
      <w:proofErr w:type="spellEnd"/>
      <w:r w:rsidRPr="00966D44">
        <w:rPr>
          <w:lang w:val="pt-BR"/>
        </w:rPr>
        <w:t>: 'Parcelamento confirmado com sucesso'</w:t>
      </w:r>
    </w:p>
    <w:p w14:paraId="0DA30AD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else</w:t>
      </w:r>
      <w:proofErr w:type="spellEnd"/>
    </w:p>
    <w:p w14:paraId="42E4D2D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alert</w:t>
      </w:r>
      <w:proofErr w:type="spellEnd"/>
      <w:r w:rsidRPr="00966D44">
        <w:rPr>
          <w:lang w:val="pt-BR"/>
        </w:rPr>
        <w:t>: 'Não foi possível confirmar o parcelamento'</w:t>
      </w:r>
    </w:p>
    <w:p w14:paraId="5F798D65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end</w:t>
      </w:r>
      <w:proofErr w:type="spellEnd"/>
    </w:p>
    <w:p w14:paraId="55324F3B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061667B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2495DD2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negar</w:t>
      </w:r>
    </w:p>
    <w:p w14:paraId="2451FCCF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if</w:t>
      </w:r>
      <w:proofErr w:type="spellEnd"/>
      <w:r w:rsidRPr="00966D44">
        <w:rPr>
          <w:lang w:val="pt-BR"/>
        </w:rPr>
        <w:t xml:space="preserve"> @debito.negar_parcelamento</w:t>
      </w:r>
    </w:p>
    <w:p w14:paraId="785C4A4B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notice</w:t>
      </w:r>
      <w:proofErr w:type="spellEnd"/>
      <w:r w:rsidRPr="00966D44">
        <w:rPr>
          <w:lang w:val="pt-BR"/>
        </w:rPr>
        <w:t>: 'Parcelamento negado com sucesso'</w:t>
      </w:r>
    </w:p>
    <w:p w14:paraId="079B08D3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else</w:t>
      </w:r>
      <w:proofErr w:type="spellEnd"/>
    </w:p>
    <w:p w14:paraId="61AE3794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  </w:t>
      </w:r>
      <w:proofErr w:type="spellStart"/>
      <w:r w:rsidRPr="00966D44">
        <w:rPr>
          <w:lang w:val="pt-BR"/>
        </w:rPr>
        <w:t>redirect_to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admin_debito_path</w:t>
      </w:r>
      <w:proofErr w:type="spellEnd"/>
      <w:r w:rsidRPr="00966D44">
        <w:rPr>
          <w:lang w:val="pt-BR"/>
        </w:rPr>
        <w:t xml:space="preserve">(@debito), </w:t>
      </w:r>
      <w:proofErr w:type="spellStart"/>
      <w:r w:rsidRPr="00966D44">
        <w:rPr>
          <w:lang w:val="pt-BR"/>
        </w:rPr>
        <w:t>alert</w:t>
      </w:r>
      <w:proofErr w:type="spellEnd"/>
      <w:r w:rsidRPr="00966D44">
        <w:rPr>
          <w:lang w:val="pt-BR"/>
        </w:rPr>
        <w:t>: 'Não foi possível negar o parcelamento'</w:t>
      </w:r>
    </w:p>
    <w:p w14:paraId="73971A0E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end</w:t>
      </w:r>
      <w:proofErr w:type="spellEnd"/>
    </w:p>
    <w:p w14:paraId="06CF7D81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610E7F6D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043B4FF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private</w:t>
      </w:r>
      <w:proofErr w:type="spellEnd"/>
    </w:p>
    <w:p w14:paraId="727788A0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6EC1506B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set_debito</w:t>
      </w:r>
      <w:proofErr w:type="spellEnd"/>
    </w:p>
    <w:p w14:paraId="0937011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@debito = </w:t>
      </w:r>
      <w:proofErr w:type="spellStart"/>
      <w:r w:rsidRPr="00966D44">
        <w:rPr>
          <w:lang w:val="pt-BR"/>
        </w:rPr>
        <w:t>Debito.find</w:t>
      </w:r>
      <w:proofErr w:type="spellEnd"/>
      <w:r w:rsidRPr="00966D44">
        <w:rPr>
          <w:lang w:val="pt-BR"/>
        </w:rPr>
        <w:t>(</w:t>
      </w:r>
      <w:proofErr w:type="spellStart"/>
      <w:r w:rsidRPr="00966D44">
        <w:rPr>
          <w:lang w:val="pt-BR"/>
        </w:rPr>
        <w:t>params</w:t>
      </w:r>
      <w:proofErr w:type="spellEnd"/>
      <w:r w:rsidRPr="00966D44">
        <w:rPr>
          <w:lang w:val="pt-BR"/>
        </w:rPr>
        <w:t>[:</w:t>
      </w:r>
      <w:proofErr w:type="spellStart"/>
      <w:r w:rsidRPr="00966D44">
        <w:rPr>
          <w:lang w:val="pt-BR"/>
        </w:rPr>
        <w:t>debito_id</w:t>
      </w:r>
      <w:proofErr w:type="spellEnd"/>
      <w:r w:rsidRPr="00966D44">
        <w:rPr>
          <w:lang w:val="pt-BR"/>
        </w:rPr>
        <w:t>])</w:t>
      </w:r>
    </w:p>
    <w:p w14:paraId="1E31E90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7BC5C6A6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</w:p>
    <w:p w14:paraId="6D62B9F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def</w:t>
      </w:r>
      <w:proofErr w:type="spellEnd"/>
      <w:r w:rsidRPr="00966D44">
        <w:rPr>
          <w:lang w:val="pt-BR"/>
        </w:rPr>
        <w:t xml:space="preserve"> </w:t>
      </w:r>
      <w:proofErr w:type="spellStart"/>
      <w:r w:rsidRPr="00966D44">
        <w:rPr>
          <w:lang w:val="pt-BR"/>
        </w:rPr>
        <w:t>parcela_params</w:t>
      </w:r>
      <w:proofErr w:type="spellEnd"/>
    </w:p>
    <w:p w14:paraId="7F858668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  </w:t>
      </w:r>
      <w:proofErr w:type="spellStart"/>
      <w:r w:rsidRPr="00966D44">
        <w:rPr>
          <w:lang w:val="pt-BR"/>
        </w:rPr>
        <w:t>params.permit</w:t>
      </w:r>
      <w:proofErr w:type="spellEnd"/>
      <w:r w:rsidRPr="00966D44">
        <w:rPr>
          <w:lang w:val="pt-BR"/>
        </w:rPr>
        <w:t>(:</w:t>
      </w:r>
      <w:proofErr w:type="spellStart"/>
      <w:r w:rsidRPr="00966D44">
        <w:rPr>
          <w:lang w:val="pt-BR"/>
        </w:rPr>
        <w:t>data_primeira_parcela</w:t>
      </w:r>
      <w:proofErr w:type="spellEnd"/>
      <w:r w:rsidRPr="00966D44">
        <w:rPr>
          <w:lang w:val="pt-BR"/>
        </w:rPr>
        <w:t>, :</w:t>
      </w:r>
      <w:proofErr w:type="spellStart"/>
      <w:r w:rsidRPr="00966D44">
        <w:rPr>
          <w:lang w:val="pt-BR"/>
        </w:rPr>
        <w:t>numero_parcelas</w:t>
      </w:r>
      <w:proofErr w:type="spellEnd"/>
      <w:r w:rsidRPr="00966D44">
        <w:rPr>
          <w:lang w:val="pt-BR"/>
        </w:rPr>
        <w:t>, :</w:t>
      </w:r>
      <w:proofErr w:type="spellStart"/>
      <w:r w:rsidRPr="00966D44">
        <w:rPr>
          <w:lang w:val="pt-BR"/>
        </w:rPr>
        <w:t>valor_primeira_parcela</w:t>
      </w:r>
      <w:proofErr w:type="spellEnd"/>
      <w:r w:rsidRPr="00966D44">
        <w:rPr>
          <w:lang w:val="pt-BR"/>
        </w:rPr>
        <w:t>)</w:t>
      </w:r>
    </w:p>
    <w:p w14:paraId="408234D9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  </w:t>
      </w:r>
      <w:proofErr w:type="spellStart"/>
      <w:r w:rsidRPr="00966D44">
        <w:rPr>
          <w:lang w:val="pt-BR"/>
        </w:rPr>
        <w:t>end</w:t>
      </w:r>
      <w:proofErr w:type="spellEnd"/>
    </w:p>
    <w:p w14:paraId="5E32466A" w14:textId="77777777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r w:rsidRPr="00966D44">
        <w:rPr>
          <w:lang w:val="pt-BR"/>
        </w:rPr>
        <w:t xml:space="preserve">  </w:t>
      </w:r>
      <w:proofErr w:type="spellStart"/>
      <w:r w:rsidRPr="00966D44">
        <w:rPr>
          <w:lang w:val="pt-BR"/>
        </w:rPr>
        <w:t>end</w:t>
      </w:r>
      <w:proofErr w:type="spellEnd"/>
    </w:p>
    <w:p w14:paraId="076C61D9" w14:textId="0A9404E2" w:rsidR="00966D44" w:rsidRPr="00966D44" w:rsidRDefault="00966D44" w:rsidP="00966D4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pt-BR"/>
        </w:rPr>
      </w:pPr>
      <w:proofErr w:type="spellStart"/>
      <w:r w:rsidRPr="00966D44">
        <w:rPr>
          <w:lang w:val="pt-BR"/>
        </w:rPr>
        <w:t>end</w:t>
      </w:r>
      <w:proofErr w:type="spellEnd"/>
    </w:p>
    <w:p w14:paraId="7B7A711E" w14:textId="77777777" w:rsidR="00966D44" w:rsidRDefault="00966D44">
      <w:pPr>
        <w:rPr>
          <w:lang w:val="pt-BR"/>
        </w:rPr>
      </w:pPr>
    </w:p>
    <w:p w14:paraId="2665092D" w14:textId="687F7FF6" w:rsidR="001D770D" w:rsidRPr="007070BB" w:rsidRDefault="001D770D" w:rsidP="001D770D">
      <w:pPr>
        <w:pStyle w:val="Ttulo1"/>
        <w:rPr>
          <w:lang w:val="pt-BR"/>
        </w:rPr>
      </w:pPr>
      <w:r>
        <w:rPr>
          <w:lang w:val="pt-BR" w:bidi="pt-BR"/>
        </w:rPr>
        <w:t xml:space="preserve">Gestão </w:t>
      </w:r>
      <w:r>
        <w:rPr>
          <w:lang w:val="pt-BR" w:bidi="pt-BR"/>
        </w:rPr>
        <w:t>-</w:t>
      </w:r>
      <w:r>
        <w:rPr>
          <w:lang w:val="pt-BR" w:bidi="pt-BR"/>
        </w:rPr>
        <w:t xml:space="preserve"> </w:t>
      </w:r>
      <w:r>
        <w:rPr>
          <w:lang w:val="pt-BR" w:bidi="pt-BR"/>
        </w:rPr>
        <w:t>Usuários</w:t>
      </w:r>
      <w:r>
        <w:rPr>
          <w:lang w:val="pt-BR" w:bidi="pt-BR"/>
        </w:rPr>
        <w:t xml:space="preserve"> </w:t>
      </w:r>
    </w:p>
    <w:p w14:paraId="5F061729" w14:textId="58E987D7" w:rsidR="00393386" w:rsidRDefault="00090E46">
      <w:pPr>
        <w:rPr>
          <w:lang w:val="pt-BR"/>
        </w:rPr>
      </w:pPr>
      <w:r>
        <w:rPr>
          <w:lang w:val="pt-BR"/>
        </w:rPr>
        <w:t>Nesta aba, é possível visualizar todos os usuários cadastrados</w:t>
      </w:r>
      <w:r w:rsidR="00040DD4">
        <w:rPr>
          <w:lang w:val="pt-BR"/>
        </w:rPr>
        <w:t xml:space="preserve"> no SICODE</w:t>
      </w:r>
      <w:r>
        <w:rPr>
          <w:lang w:val="pt-BR"/>
        </w:rPr>
        <w:t xml:space="preserve">. Além disso, é aqui que podemos realizar novos cadastros, excluir </w:t>
      </w:r>
      <w:r w:rsidR="00040DD4">
        <w:rPr>
          <w:lang w:val="pt-BR"/>
        </w:rPr>
        <w:t>ou</w:t>
      </w:r>
      <w:r>
        <w:rPr>
          <w:lang w:val="pt-BR"/>
        </w:rPr>
        <w:t xml:space="preserve"> editar cadastros já existentes. </w:t>
      </w:r>
      <w:r w:rsidR="00A53E30" w:rsidRPr="00090E46">
        <w:rPr>
          <w:lang w:val="pt-BR"/>
        </w:rPr>
        <w:drawing>
          <wp:inline distT="0" distB="0" distL="0" distR="0" wp14:anchorId="120D3992" wp14:editId="4EEFAD39">
            <wp:extent cx="6120130" cy="31515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AC1" w14:textId="0B7D9EA0" w:rsidR="00393386" w:rsidRDefault="00393386">
      <w:pPr>
        <w:rPr>
          <w:lang w:val="pt-BR"/>
        </w:rPr>
      </w:pPr>
      <w:r>
        <w:rPr>
          <w:lang w:val="pt-BR"/>
        </w:rPr>
        <w:t xml:space="preserve">Código: </w:t>
      </w:r>
    </w:p>
    <w:p w14:paraId="23E5066A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>module Admin</w:t>
      </w:r>
    </w:p>
    <w:p w14:paraId="2433DB4A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</w:t>
      </w:r>
      <w:proofErr w:type="spellStart"/>
      <w:r w:rsidRPr="00393386">
        <w:rPr>
          <w:lang w:val="pt-BR"/>
        </w:rPr>
        <w:t>class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UsersController</w:t>
      </w:r>
      <w:proofErr w:type="spellEnd"/>
      <w:r w:rsidRPr="00393386">
        <w:rPr>
          <w:lang w:val="pt-BR"/>
        </w:rPr>
        <w:t xml:space="preserve"> &lt; Admin::</w:t>
      </w:r>
      <w:proofErr w:type="spellStart"/>
      <w:r w:rsidRPr="00393386">
        <w:rPr>
          <w:lang w:val="pt-BR"/>
        </w:rPr>
        <w:t>ApplicationController</w:t>
      </w:r>
      <w:proofErr w:type="spellEnd"/>
    </w:p>
    <w:p w14:paraId="747063FF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index</w:t>
      </w:r>
    </w:p>
    <w:p w14:paraId="16B91DBB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@users = </w:t>
      </w:r>
      <w:proofErr w:type="spellStart"/>
      <w:r w:rsidRPr="00393386">
        <w:rPr>
          <w:lang w:val="pt-BR"/>
        </w:rPr>
        <w:t>User.order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</w:t>
      </w:r>
      <w:proofErr w:type="spellStart"/>
      <w:r w:rsidRPr="00393386">
        <w:rPr>
          <w:lang w:val="pt-BR"/>
        </w:rPr>
        <w:t>sort_by</w:t>
      </w:r>
      <w:proofErr w:type="spellEnd"/>
      <w:r w:rsidRPr="00393386">
        <w:rPr>
          <w:lang w:val="pt-BR"/>
        </w:rPr>
        <w:t>] || :id).</w:t>
      </w:r>
      <w:proofErr w:type="spellStart"/>
      <w:r w:rsidRPr="00393386">
        <w:rPr>
          <w:lang w:val="pt-BR"/>
        </w:rPr>
        <w:t>page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</w:t>
      </w:r>
      <w:proofErr w:type="spellStart"/>
      <w:r w:rsidRPr="00393386">
        <w:rPr>
          <w:lang w:val="pt-BR"/>
        </w:rPr>
        <w:t>page</w:t>
      </w:r>
      <w:proofErr w:type="spellEnd"/>
      <w:r w:rsidRPr="00393386">
        <w:rPr>
          <w:lang w:val="pt-BR"/>
        </w:rPr>
        <w:t>])</w:t>
      </w:r>
    </w:p>
    <w:p w14:paraId="56B65E9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@users</w:t>
      </w:r>
    </w:p>
    <w:p w14:paraId="2D57573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respond_to</w:t>
      </w:r>
      <w:proofErr w:type="spellEnd"/>
      <w:r w:rsidRPr="00393386">
        <w:rPr>
          <w:lang w:val="pt-BR"/>
        </w:rPr>
        <w:t xml:space="preserve"> do |</w:t>
      </w:r>
      <w:proofErr w:type="spellStart"/>
      <w:r w:rsidRPr="00393386">
        <w:rPr>
          <w:lang w:val="pt-BR"/>
        </w:rPr>
        <w:t>format</w:t>
      </w:r>
      <w:proofErr w:type="spellEnd"/>
      <w:r w:rsidRPr="00393386">
        <w:rPr>
          <w:lang w:val="pt-BR"/>
        </w:rPr>
        <w:t>|</w:t>
      </w:r>
    </w:p>
    <w:p w14:paraId="0AB8BD3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lastRenderedPageBreak/>
        <w:t xml:space="preserve">        format.html</w:t>
      </w:r>
    </w:p>
    <w:p w14:paraId="6C3F5BE4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format.js</w:t>
      </w:r>
    </w:p>
    <w:p w14:paraId="55B51829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</w:t>
      </w:r>
      <w:proofErr w:type="spellStart"/>
      <w:r w:rsidRPr="00393386">
        <w:rPr>
          <w:lang w:val="pt-BR"/>
        </w:rPr>
        <w:t>format.turbo_stream</w:t>
      </w:r>
      <w:proofErr w:type="spellEnd"/>
      <w:r w:rsidRPr="00393386">
        <w:rPr>
          <w:lang w:val="pt-BR"/>
        </w:rPr>
        <w:t xml:space="preserve"> { render </w:t>
      </w:r>
      <w:proofErr w:type="spellStart"/>
      <w:r w:rsidRPr="00393386">
        <w:rPr>
          <w:lang w:val="pt-BR"/>
        </w:rPr>
        <w:t>turbo_stream</w:t>
      </w:r>
      <w:proofErr w:type="spellEnd"/>
      <w:r w:rsidRPr="00393386">
        <w:rPr>
          <w:lang w:val="pt-BR"/>
        </w:rPr>
        <w:t xml:space="preserve">: </w:t>
      </w:r>
      <w:proofErr w:type="spellStart"/>
      <w:r w:rsidRPr="00393386">
        <w:rPr>
          <w:lang w:val="pt-BR"/>
        </w:rPr>
        <w:t>turbo_stream.replace</w:t>
      </w:r>
      <w:proofErr w:type="spellEnd"/>
      <w:r w:rsidRPr="00393386">
        <w:rPr>
          <w:lang w:val="pt-BR"/>
        </w:rPr>
        <w:t>('</w:t>
      </w:r>
      <w:proofErr w:type="spellStart"/>
      <w:r w:rsidRPr="00393386">
        <w:rPr>
          <w:lang w:val="pt-BR"/>
        </w:rPr>
        <w:t>users</w:t>
      </w:r>
      <w:proofErr w:type="spellEnd"/>
      <w:r w:rsidRPr="00393386">
        <w:rPr>
          <w:lang w:val="pt-BR"/>
        </w:rPr>
        <w:t xml:space="preserve">', </w:t>
      </w:r>
      <w:proofErr w:type="spellStart"/>
      <w:r w:rsidRPr="00393386">
        <w:rPr>
          <w:lang w:val="pt-BR"/>
        </w:rPr>
        <w:t>partial</w:t>
      </w:r>
      <w:proofErr w:type="spellEnd"/>
      <w:r w:rsidRPr="00393386">
        <w:rPr>
          <w:lang w:val="pt-BR"/>
        </w:rPr>
        <w:t>: 'admin/</w:t>
      </w:r>
      <w:proofErr w:type="spellStart"/>
      <w:r w:rsidRPr="00393386">
        <w:rPr>
          <w:lang w:val="pt-BR"/>
        </w:rPr>
        <w:t>users</w:t>
      </w:r>
      <w:proofErr w:type="spellEnd"/>
      <w:r w:rsidRPr="00393386">
        <w:rPr>
          <w:lang w:val="pt-BR"/>
        </w:rPr>
        <w:t>/</w:t>
      </w:r>
      <w:proofErr w:type="spellStart"/>
      <w:r w:rsidRPr="00393386">
        <w:rPr>
          <w:lang w:val="pt-BR"/>
        </w:rPr>
        <w:t>collection</w:t>
      </w:r>
      <w:proofErr w:type="spellEnd"/>
      <w:r w:rsidRPr="00393386">
        <w:rPr>
          <w:lang w:val="pt-BR"/>
        </w:rPr>
        <w:t xml:space="preserve">', </w:t>
      </w:r>
      <w:proofErr w:type="spellStart"/>
      <w:r w:rsidRPr="00393386">
        <w:rPr>
          <w:lang w:val="pt-BR"/>
        </w:rPr>
        <w:t>locals</w:t>
      </w:r>
      <w:proofErr w:type="spellEnd"/>
      <w:r w:rsidRPr="00393386">
        <w:rPr>
          <w:lang w:val="pt-BR"/>
        </w:rPr>
        <w:t xml:space="preserve">: { </w:t>
      </w:r>
      <w:proofErr w:type="spellStart"/>
      <w:r w:rsidRPr="00393386">
        <w:rPr>
          <w:lang w:val="pt-BR"/>
        </w:rPr>
        <w:t>users</w:t>
      </w:r>
      <w:proofErr w:type="spellEnd"/>
      <w:r w:rsidRPr="00393386">
        <w:rPr>
          <w:lang w:val="pt-BR"/>
        </w:rPr>
        <w:t>: @users }) }</w:t>
      </w:r>
    </w:p>
    <w:p w14:paraId="1F6CD11C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end</w:t>
      </w:r>
      <w:proofErr w:type="spellEnd"/>
    </w:p>
    <w:p w14:paraId="2C9EEE73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682E6BFF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57F1F4A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show</w:t>
      </w:r>
    </w:p>
    <w:p w14:paraId="7843441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 = </w:t>
      </w:r>
      <w:proofErr w:type="spellStart"/>
      <w:r w:rsidRPr="00393386">
        <w:rPr>
          <w:lang w:val="pt-BR"/>
        </w:rPr>
        <w:t>User.find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[:id])</w:t>
      </w:r>
    </w:p>
    <w:p w14:paraId="4797301E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0E1DD72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29D2B38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133D1D47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new</w:t>
      </w:r>
    </w:p>
    <w:p w14:paraId="2A98F639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 = </w:t>
      </w:r>
      <w:proofErr w:type="spellStart"/>
      <w:r w:rsidRPr="00393386">
        <w:rPr>
          <w:lang w:val="pt-BR"/>
        </w:rPr>
        <w:t>User.new</w:t>
      </w:r>
      <w:proofErr w:type="spellEnd"/>
    </w:p>
    <w:p w14:paraId="492AC2D8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0881C60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7596505B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2295A926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create</w:t>
      </w:r>
      <w:proofErr w:type="spellEnd"/>
    </w:p>
    <w:p w14:paraId="6286D478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 = </w:t>
      </w:r>
      <w:proofErr w:type="spellStart"/>
      <w:r w:rsidRPr="00393386">
        <w:rPr>
          <w:lang w:val="pt-BR"/>
        </w:rPr>
        <w:t>User.new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user_params</w:t>
      </w:r>
      <w:proofErr w:type="spellEnd"/>
      <w:r w:rsidRPr="00393386">
        <w:rPr>
          <w:lang w:val="pt-BR"/>
        </w:rPr>
        <w:t>)</w:t>
      </w:r>
    </w:p>
    <w:p w14:paraId="6991EC3D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1E20C88A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6ABA0A9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if</w:t>
      </w:r>
      <w:proofErr w:type="spellEnd"/>
      <w:r w:rsidRPr="00393386">
        <w:rPr>
          <w:lang w:val="pt-BR"/>
        </w:rPr>
        <w:t xml:space="preserve"> @user.save</w:t>
      </w:r>
    </w:p>
    <w:p w14:paraId="7E34D5A9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</w:t>
      </w:r>
      <w:proofErr w:type="spellStart"/>
      <w:r w:rsidRPr="00393386">
        <w:rPr>
          <w:lang w:val="pt-BR"/>
        </w:rPr>
        <w:t>redirect_to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admin_users_path</w:t>
      </w:r>
      <w:proofErr w:type="spellEnd"/>
      <w:r w:rsidRPr="00393386">
        <w:rPr>
          <w:lang w:val="pt-BR"/>
        </w:rPr>
        <w:t xml:space="preserve">, </w:t>
      </w:r>
      <w:proofErr w:type="spellStart"/>
      <w:r w:rsidRPr="00393386">
        <w:rPr>
          <w:lang w:val="pt-BR"/>
        </w:rPr>
        <w:t>notice</w:t>
      </w:r>
      <w:proofErr w:type="spellEnd"/>
      <w:r w:rsidRPr="00393386">
        <w:rPr>
          <w:lang w:val="pt-BR"/>
        </w:rPr>
        <w:t>: 'Usuário criado com sucesso'</w:t>
      </w:r>
    </w:p>
    <w:p w14:paraId="4BF5A4F0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else</w:t>
      </w:r>
      <w:proofErr w:type="spellEnd"/>
    </w:p>
    <w:p w14:paraId="29C55E6F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</w:t>
      </w:r>
      <w:proofErr w:type="spellStart"/>
      <w:r w:rsidRPr="00393386">
        <w:rPr>
          <w:lang w:val="pt-BR"/>
        </w:rPr>
        <w:t>flash.now</w:t>
      </w:r>
      <w:proofErr w:type="spellEnd"/>
      <w:r w:rsidRPr="00393386">
        <w:rPr>
          <w:lang w:val="pt-BR"/>
        </w:rPr>
        <w:t>[:</w:t>
      </w:r>
      <w:proofErr w:type="spellStart"/>
      <w:r w:rsidRPr="00393386">
        <w:rPr>
          <w:lang w:val="pt-BR"/>
        </w:rPr>
        <w:t>alert</w:t>
      </w:r>
      <w:proofErr w:type="spellEnd"/>
      <w:r w:rsidRPr="00393386">
        <w:rPr>
          <w:lang w:val="pt-BR"/>
        </w:rPr>
        <w:t>] = 'Não foi possível criar o usuário'</w:t>
      </w:r>
    </w:p>
    <w:p w14:paraId="13C49A99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render :new</w:t>
      </w:r>
    </w:p>
    <w:p w14:paraId="786BA3FD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end</w:t>
      </w:r>
      <w:proofErr w:type="spellEnd"/>
    </w:p>
    <w:p w14:paraId="547F1AE4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2B3791F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0DE6A0B9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edit</w:t>
      </w:r>
      <w:proofErr w:type="spellEnd"/>
    </w:p>
    <w:p w14:paraId="63B08856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lastRenderedPageBreak/>
        <w:t xml:space="preserve">      @user = </w:t>
      </w:r>
      <w:proofErr w:type="spellStart"/>
      <w:r w:rsidRPr="00393386">
        <w:rPr>
          <w:lang w:val="pt-BR"/>
        </w:rPr>
        <w:t>User.find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[:id])</w:t>
      </w:r>
    </w:p>
    <w:p w14:paraId="066B2EC0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58ED379E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1F7B8743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6100C72A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update</w:t>
      </w:r>
    </w:p>
    <w:p w14:paraId="75E58E7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 = </w:t>
      </w:r>
      <w:proofErr w:type="spellStart"/>
      <w:r w:rsidRPr="00393386">
        <w:rPr>
          <w:lang w:val="pt-BR"/>
        </w:rPr>
        <w:t>User.find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[:id])</w:t>
      </w:r>
    </w:p>
    <w:p w14:paraId="02966C62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5FC88B4B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2B94B615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if</w:t>
      </w:r>
      <w:proofErr w:type="spellEnd"/>
      <w:r w:rsidRPr="00393386">
        <w:rPr>
          <w:lang w:val="pt-BR"/>
        </w:rPr>
        <w:t xml:space="preserve"> @user.update(user_params)</w:t>
      </w:r>
    </w:p>
    <w:p w14:paraId="031A1B73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</w:t>
      </w:r>
      <w:proofErr w:type="spellStart"/>
      <w:r w:rsidRPr="00393386">
        <w:rPr>
          <w:lang w:val="pt-BR"/>
        </w:rPr>
        <w:t>redirect_to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admin_users_path</w:t>
      </w:r>
      <w:proofErr w:type="spellEnd"/>
      <w:r w:rsidRPr="00393386">
        <w:rPr>
          <w:lang w:val="pt-BR"/>
        </w:rPr>
        <w:t xml:space="preserve">, </w:t>
      </w:r>
      <w:proofErr w:type="spellStart"/>
      <w:r w:rsidRPr="00393386">
        <w:rPr>
          <w:lang w:val="pt-BR"/>
        </w:rPr>
        <w:t>notice</w:t>
      </w:r>
      <w:proofErr w:type="spellEnd"/>
      <w:r w:rsidRPr="00393386">
        <w:rPr>
          <w:lang w:val="pt-BR"/>
        </w:rPr>
        <w:t>: 'Usuário atualizado com sucesso'</w:t>
      </w:r>
    </w:p>
    <w:p w14:paraId="1B9BB9C3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else</w:t>
      </w:r>
      <w:proofErr w:type="spellEnd"/>
    </w:p>
    <w:p w14:paraId="40321D0C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</w:t>
      </w:r>
      <w:proofErr w:type="spellStart"/>
      <w:r w:rsidRPr="00393386">
        <w:rPr>
          <w:lang w:val="pt-BR"/>
        </w:rPr>
        <w:t>flash.now</w:t>
      </w:r>
      <w:proofErr w:type="spellEnd"/>
      <w:r w:rsidRPr="00393386">
        <w:rPr>
          <w:lang w:val="pt-BR"/>
        </w:rPr>
        <w:t>[:</w:t>
      </w:r>
      <w:proofErr w:type="spellStart"/>
      <w:r w:rsidRPr="00393386">
        <w:rPr>
          <w:lang w:val="pt-BR"/>
        </w:rPr>
        <w:t>alert</w:t>
      </w:r>
      <w:proofErr w:type="spellEnd"/>
      <w:r w:rsidRPr="00393386">
        <w:rPr>
          <w:lang w:val="pt-BR"/>
        </w:rPr>
        <w:t>] = 'Não foi possível atualizar o usuário'</w:t>
      </w:r>
    </w:p>
    <w:p w14:paraId="5D913078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  render :</w:t>
      </w:r>
      <w:proofErr w:type="spellStart"/>
      <w:r w:rsidRPr="00393386">
        <w:rPr>
          <w:lang w:val="pt-BR"/>
        </w:rPr>
        <w:t>edit</w:t>
      </w:r>
      <w:proofErr w:type="spellEnd"/>
    </w:p>
    <w:p w14:paraId="25FD670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end</w:t>
      </w:r>
      <w:proofErr w:type="spellEnd"/>
    </w:p>
    <w:p w14:paraId="05654B10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19FD530C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2667A99C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destroy</w:t>
      </w:r>
      <w:proofErr w:type="spellEnd"/>
    </w:p>
    <w:p w14:paraId="71E28CA0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 = </w:t>
      </w:r>
      <w:proofErr w:type="spellStart"/>
      <w:r w:rsidRPr="00393386">
        <w:rPr>
          <w:lang w:val="pt-BR"/>
        </w:rPr>
        <w:t>User.find</w:t>
      </w:r>
      <w:proofErr w:type="spellEnd"/>
      <w:r w:rsidRPr="00393386">
        <w:rPr>
          <w:lang w:val="pt-BR"/>
        </w:rPr>
        <w:t>(</w:t>
      </w:r>
      <w:proofErr w:type="spellStart"/>
      <w:r w:rsidRPr="00393386">
        <w:rPr>
          <w:lang w:val="pt-BR"/>
        </w:rPr>
        <w:t>params</w:t>
      </w:r>
      <w:proofErr w:type="spellEnd"/>
      <w:r w:rsidRPr="00393386">
        <w:rPr>
          <w:lang w:val="pt-BR"/>
        </w:rPr>
        <w:t>[:id])</w:t>
      </w:r>
    </w:p>
    <w:p w14:paraId="1B39D6DB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authorize</w:t>
      </w:r>
      <w:proofErr w:type="spellEnd"/>
      <w:r w:rsidRPr="00393386">
        <w:rPr>
          <w:lang w:val="pt-BR"/>
        </w:rPr>
        <w:t xml:space="preserve"> @user</w:t>
      </w:r>
    </w:p>
    <w:p w14:paraId="14F4456F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@user.destroy</w:t>
      </w:r>
    </w:p>
    <w:p w14:paraId="7A187DCD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189F1072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redirect_to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admin_users_path</w:t>
      </w:r>
      <w:proofErr w:type="spellEnd"/>
      <w:r w:rsidRPr="00393386">
        <w:rPr>
          <w:lang w:val="pt-BR"/>
        </w:rPr>
        <w:t xml:space="preserve">, </w:t>
      </w:r>
      <w:proofErr w:type="spellStart"/>
      <w:r w:rsidRPr="00393386">
        <w:rPr>
          <w:lang w:val="pt-BR"/>
        </w:rPr>
        <w:t>notice</w:t>
      </w:r>
      <w:proofErr w:type="spellEnd"/>
      <w:r w:rsidRPr="00393386">
        <w:rPr>
          <w:lang w:val="pt-BR"/>
        </w:rPr>
        <w:t>: 'Usuário removido com sucesso'</w:t>
      </w:r>
    </w:p>
    <w:p w14:paraId="29469957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147573BA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78E5673B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private</w:t>
      </w:r>
      <w:proofErr w:type="spellEnd"/>
    </w:p>
    <w:p w14:paraId="13B63946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50BFE934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def</w:t>
      </w:r>
      <w:proofErr w:type="spellEnd"/>
      <w:r w:rsidRPr="00393386">
        <w:rPr>
          <w:lang w:val="pt-BR"/>
        </w:rPr>
        <w:t xml:space="preserve"> </w:t>
      </w:r>
      <w:proofErr w:type="spellStart"/>
      <w:r w:rsidRPr="00393386">
        <w:rPr>
          <w:lang w:val="pt-BR"/>
        </w:rPr>
        <w:t>user_params</w:t>
      </w:r>
      <w:proofErr w:type="spellEnd"/>
    </w:p>
    <w:p w14:paraId="6D624143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  </w:t>
      </w:r>
      <w:proofErr w:type="spellStart"/>
      <w:r w:rsidRPr="00393386">
        <w:rPr>
          <w:lang w:val="pt-BR"/>
        </w:rPr>
        <w:t>params.require</w:t>
      </w:r>
      <w:proofErr w:type="spellEnd"/>
      <w:r w:rsidRPr="00393386">
        <w:rPr>
          <w:lang w:val="pt-BR"/>
        </w:rPr>
        <w:t>(:</w:t>
      </w:r>
      <w:proofErr w:type="spellStart"/>
      <w:r w:rsidRPr="00393386">
        <w:rPr>
          <w:lang w:val="pt-BR"/>
        </w:rPr>
        <w:t>user</w:t>
      </w:r>
      <w:proofErr w:type="spellEnd"/>
      <w:r w:rsidRPr="00393386">
        <w:rPr>
          <w:lang w:val="pt-BR"/>
        </w:rPr>
        <w:t>).</w:t>
      </w:r>
      <w:proofErr w:type="spellStart"/>
      <w:r w:rsidRPr="00393386">
        <w:rPr>
          <w:lang w:val="pt-BR"/>
        </w:rPr>
        <w:t>permit</w:t>
      </w:r>
      <w:proofErr w:type="spellEnd"/>
      <w:r w:rsidRPr="00393386">
        <w:rPr>
          <w:lang w:val="pt-BR"/>
        </w:rPr>
        <w:t>(:</w:t>
      </w:r>
      <w:proofErr w:type="spellStart"/>
      <w:r w:rsidRPr="00393386">
        <w:rPr>
          <w:lang w:val="pt-BR"/>
        </w:rPr>
        <w:t>email</w:t>
      </w:r>
      <w:proofErr w:type="spellEnd"/>
      <w:r w:rsidRPr="00393386">
        <w:rPr>
          <w:lang w:val="pt-BR"/>
        </w:rPr>
        <w:t>, :</w:t>
      </w:r>
      <w:proofErr w:type="spellStart"/>
      <w:r w:rsidRPr="00393386">
        <w:rPr>
          <w:lang w:val="pt-BR"/>
        </w:rPr>
        <w:t>password</w:t>
      </w:r>
      <w:proofErr w:type="spellEnd"/>
      <w:r w:rsidRPr="00393386">
        <w:rPr>
          <w:lang w:val="pt-BR"/>
        </w:rPr>
        <w:t>, :</w:t>
      </w:r>
      <w:proofErr w:type="spellStart"/>
      <w:r w:rsidRPr="00393386">
        <w:rPr>
          <w:lang w:val="pt-BR"/>
        </w:rPr>
        <w:t>password_confirmation</w:t>
      </w:r>
      <w:proofErr w:type="spellEnd"/>
      <w:r w:rsidRPr="00393386">
        <w:rPr>
          <w:lang w:val="pt-BR"/>
        </w:rPr>
        <w:t>, :role, :</w:t>
      </w:r>
      <w:proofErr w:type="spellStart"/>
      <w:r w:rsidRPr="00393386">
        <w:rPr>
          <w:lang w:val="pt-BR"/>
        </w:rPr>
        <w:t>username</w:t>
      </w:r>
      <w:proofErr w:type="spellEnd"/>
      <w:r w:rsidRPr="00393386">
        <w:rPr>
          <w:lang w:val="pt-BR"/>
        </w:rPr>
        <w:t>, :nome, :</w:t>
      </w:r>
      <w:proofErr w:type="spellStart"/>
      <w:r w:rsidRPr="00393386">
        <w:rPr>
          <w:lang w:val="pt-BR"/>
        </w:rPr>
        <w:t>cpf</w:t>
      </w:r>
      <w:proofErr w:type="spellEnd"/>
      <w:r w:rsidRPr="00393386">
        <w:rPr>
          <w:lang w:val="pt-BR"/>
        </w:rPr>
        <w:t>, :</w:t>
      </w:r>
      <w:proofErr w:type="spellStart"/>
      <w:r w:rsidRPr="00393386">
        <w:rPr>
          <w:lang w:val="pt-BR"/>
        </w:rPr>
        <w:t>phone</w:t>
      </w:r>
      <w:proofErr w:type="spellEnd"/>
      <w:r w:rsidRPr="00393386">
        <w:rPr>
          <w:lang w:val="pt-BR"/>
        </w:rPr>
        <w:t>)</w:t>
      </w:r>
    </w:p>
    <w:p w14:paraId="6D6E8B38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t xml:space="preserve">    </w:t>
      </w:r>
      <w:proofErr w:type="spellStart"/>
      <w:r w:rsidRPr="00393386">
        <w:rPr>
          <w:lang w:val="pt-BR"/>
        </w:rPr>
        <w:t>end</w:t>
      </w:r>
      <w:proofErr w:type="spellEnd"/>
    </w:p>
    <w:p w14:paraId="44DFC221" w14:textId="77777777" w:rsidR="00393386" w:rsidRPr="00393386" w:rsidRDefault="00393386" w:rsidP="00393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393386">
        <w:rPr>
          <w:lang w:val="pt-BR"/>
        </w:rPr>
        <w:lastRenderedPageBreak/>
        <w:t xml:space="preserve">  </w:t>
      </w:r>
      <w:proofErr w:type="spellStart"/>
      <w:r w:rsidRPr="00393386">
        <w:rPr>
          <w:lang w:val="pt-BR"/>
        </w:rPr>
        <w:t>end</w:t>
      </w:r>
      <w:proofErr w:type="spellEnd"/>
    </w:p>
    <w:p w14:paraId="1BAD9D0B" w14:textId="5BD54F4D" w:rsidR="00393386" w:rsidRDefault="00393386" w:rsidP="00A53E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proofErr w:type="spellStart"/>
      <w:r w:rsidRPr="00393386">
        <w:rPr>
          <w:lang w:val="pt-BR"/>
        </w:rPr>
        <w:t>end</w:t>
      </w:r>
      <w:proofErr w:type="spellEnd"/>
    </w:p>
    <w:p w14:paraId="21379727" w14:textId="51B80A8D" w:rsidR="00696793" w:rsidRDefault="00696793" w:rsidP="00696793">
      <w:pPr>
        <w:pStyle w:val="Ttulo1"/>
        <w:rPr>
          <w:lang w:val="pt-BR"/>
        </w:rPr>
      </w:pPr>
      <w:r>
        <w:rPr>
          <w:lang w:val="pt-BR" w:bidi="pt-BR"/>
        </w:rPr>
        <w:t>EXTRA</w:t>
      </w:r>
    </w:p>
    <w:p w14:paraId="3C2EBB5C" w14:textId="0F7A5E10" w:rsidR="00696793" w:rsidRDefault="00696793" w:rsidP="00696793">
      <w:pPr>
        <w:rPr>
          <w:lang w:val="pt-BR"/>
        </w:rPr>
      </w:pPr>
    </w:p>
    <w:p w14:paraId="67D6830C" w14:textId="77777777" w:rsidR="00696793" w:rsidRPr="00692625" w:rsidRDefault="00696793" w:rsidP="00696793">
      <w:pPr>
        <w:rPr>
          <w:rStyle w:val="Caracteredenfasedecitao"/>
          <w:rFonts w:eastAsiaTheme="minorHAnsi"/>
          <w:bCs/>
          <w:i w:val="0"/>
          <w:color w:val="000000" w:themeColor="text1"/>
          <w:lang w:val="pt-BR"/>
        </w:rPr>
      </w:pPr>
      <w:r>
        <w:rPr>
          <w:rStyle w:val="Caracteredenfasedecitao"/>
          <w:i w:val="0"/>
          <w:iCs/>
          <w:lang w:val="pt-BR" w:bidi="pt-BR"/>
        </w:rPr>
        <w:t>Código:</w:t>
      </w:r>
    </w:p>
    <w:p w14:paraId="2B6E6044" w14:textId="77777777" w:rsidR="00696793" w:rsidRPr="00EE7E34" w:rsidRDefault="00696793" w:rsidP="006967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aracteredenfasedecitao"/>
          <w:i w:val="0"/>
          <w:iCs/>
          <w:lang w:val="pt-BR" w:bidi="pt-BR"/>
        </w:rPr>
      </w:pPr>
    </w:p>
    <w:p w14:paraId="446FE2AD" w14:textId="77777777" w:rsidR="00696793" w:rsidRPr="007070BB" w:rsidRDefault="00696793" w:rsidP="00696793">
      <w:pPr>
        <w:rPr>
          <w:lang w:val="pt-BR"/>
        </w:rPr>
      </w:pPr>
    </w:p>
    <w:p w14:paraId="1C0E5CDE" w14:textId="77777777" w:rsidR="00090E46" w:rsidRPr="007070BB" w:rsidRDefault="00090E46">
      <w:pPr>
        <w:rPr>
          <w:lang w:val="pt-BR"/>
        </w:rPr>
      </w:pPr>
    </w:p>
    <w:sectPr w:rsidR="00090E46" w:rsidRPr="007070BB" w:rsidSect="00031937">
      <w:footerReference w:type="default" r:id="rId20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992EE" w14:textId="77777777" w:rsidR="00D4277A" w:rsidRDefault="00D4277A">
      <w:pPr>
        <w:spacing w:line="240" w:lineRule="auto"/>
      </w:pPr>
      <w:r>
        <w:separator/>
      </w:r>
    </w:p>
  </w:endnote>
  <w:endnote w:type="continuationSeparator" w:id="0">
    <w:p w14:paraId="614D19FE" w14:textId="77777777" w:rsidR="00D4277A" w:rsidRDefault="00D4277A">
      <w:pPr>
        <w:spacing w:line="240" w:lineRule="auto"/>
      </w:pPr>
      <w:r>
        <w:continuationSeparator/>
      </w:r>
    </w:p>
  </w:endnote>
  <w:endnote w:type="continuationNotice" w:id="1">
    <w:p w14:paraId="062F6BD8" w14:textId="77777777" w:rsidR="00D4277A" w:rsidRDefault="00D4277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5EE2B37B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6D6020">
          <w:rPr>
            <w:noProof/>
            <w:lang w:val="pt-BR" w:bidi="pt-BR"/>
          </w:rPr>
          <w:t>7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3A0C4D93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DE698" w14:textId="77777777" w:rsidR="00D4277A" w:rsidRDefault="00D4277A">
      <w:pPr>
        <w:spacing w:line="240" w:lineRule="auto"/>
      </w:pPr>
      <w:r>
        <w:separator/>
      </w:r>
    </w:p>
  </w:footnote>
  <w:footnote w:type="continuationSeparator" w:id="0">
    <w:p w14:paraId="03064135" w14:textId="77777777" w:rsidR="00D4277A" w:rsidRDefault="00D4277A">
      <w:pPr>
        <w:spacing w:line="240" w:lineRule="auto"/>
      </w:pPr>
      <w:r>
        <w:continuationSeparator/>
      </w:r>
    </w:p>
  </w:footnote>
  <w:footnote w:type="continuationNotice" w:id="1">
    <w:p w14:paraId="7ECF75A4" w14:textId="77777777" w:rsidR="00D4277A" w:rsidRDefault="00D4277A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m 23" o:spid="_x0000_i1026" type="#_x0000_t75" style="width:103.5pt;height:101.2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D38EE"/>
    <w:multiLevelType w:val="hybridMultilevel"/>
    <w:tmpl w:val="8E2A4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8"/>
  </w:num>
  <w:num w:numId="22">
    <w:abstractNumId w:val="17"/>
  </w:num>
  <w:num w:numId="23">
    <w:abstractNumId w:val="16"/>
  </w:num>
  <w:num w:numId="24">
    <w:abstractNumId w:val="11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15"/>
  </w:num>
  <w:num w:numId="36">
    <w:abstractNumId w:val="13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77A"/>
    <w:rsid w:val="00016748"/>
    <w:rsid w:val="00031937"/>
    <w:rsid w:val="00040DD4"/>
    <w:rsid w:val="0006567E"/>
    <w:rsid w:val="000760DB"/>
    <w:rsid w:val="00090E46"/>
    <w:rsid w:val="000D2E5D"/>
    <w:rsid w:val="000D61CE"/>
    <w:rsid w:val="000E56C3"/>
    <w:rsid w:val="000F00E7"/>
    <w:rsid w:val="0016766E"/>
    <w:rsid w:val="00170063"/>
    <w:rsid w:val="00175643"/>
    <w:rsid w:val="00193339"/>
    <w:rsid w:val="001B2338"/>
    <w:rsid w:val="001C2AAD"/>
    <w:rsid w:val="001D770D"/>
    <w:rsid w:val="002061A9"/>
    <w:rsid w:val="00217B64"/>
    <w:rsid w:val="00235579"/>
    <w:rsid w:val="00257FAA"/>
    <w:rsid w:val="00263938"/>
    <w:rsid w:val="002A58C9"/>
    <w:rsid w:val="002E78EB"/>
    <w:rsid w:val="002E7E1C"/>
    <w:rsid w:val="002F25A8"/>
    <w:rsid w:val="00316FDE"/>
    <w:rsid w:val="003407A9"/>
    <w:rsid w:val="00340DC9"/>
    <w:rsid w:val="00350BD5"/>
    <w:rsid w:val="003731A9"/>
    <w:rsid w:val="00393386"/>
    <w:rsid w:val="00444F02"/>
    <w:rsid w:val="00490CC6"/>
    <w:rsid w:val="004F05F9"/>
    <w:rsid w:val="00514EEA"/>
    <w:rsid w:val="005509B2"/>
    <w:rsid w:val="005556DB"/>
    <w:rsid w:val="00595F28"/>
    <w:rsid w:val="00597AF5"/>
    <w:rsid w:val="005C6D45"/>
    <w:rsid w:val="005D58F7"/>
    <w:rsid w:val="00617D63"/>
    <w:rsid w:val="0062532A"/>
    <w:rsid w:val="00643D1A"/>
    <w:rsid w:val="00674588"/>
    <w:rsid w:val="00686F52"/>
    <w:rsid w:val="00690CB7"/>
    <w:rsid w:val="00692625"/>
    <w:rsid w:val="00696793"/>
    <w:rsid w:val="006A7B57"/>
    <w:rsid w:val="006B1727"/>
    <w:rsid w:val="006D44C5"/>
    <w:rsid w:val="006D6020"/>
    <w:rsid w:val="006E1E98"/>
    <w:rsid w:val="007070BB"/>
    <w:rsid w:val="00713672"/>
    <w:rsid w:val="0072676F"/>
    <w:rsid w:val="00733F47"/>
    <w:rsid w:val="0073562D"/>
    <w:rsid w:val="007B07DE"/>
    <w:rsid w:val="007D27C2"/>
    <w:rsid w:val="00803766"/>
    <w:rsid w:val="008270A2"/>
    <w:rsid w:val="00853F77"/>
    <w:rsid w:val="00885CE1"/>
    <w:rsid w:val="008907FF"/>
    <w:rsid w:val="008B696C"/>
    <w:rsid w:val="008B6BEE"/>
    <w:rsid w:val="008F78D7"/>
    <w:rsid w:val="009200C1"/>
    <w:rsid w:val="00966D44"/>
    <w:rsid w:val="00980085"/>
    <w:rsid w:val="00987860"/>
    <w:rsid w:val="00997127"/>
    <w:rsid w:val="009D216F"/>
    <w:rsid w:val="009D3248"/>
    <w:rsid w:val="009F2CFA"/>
    <w:rsid w:val="00A10925"/>
    <w:rsid w:val="00A277BF"/>
    <w:rsid w:val="00A53E30"/>
    <w:rsid w:val="00A65E8A"/>
    <w:rsid w:val="00A76C1A"/>
    <w:rsid w:val="00A823E5"/>
    <w:rsid w:val="00A87896"/>
    <w:rsid w:val="00AC1EE7"/>
    <w:rsid w:val="00B04DD9"/>
    <w:rsid w:val="00B21FD9"/>
    <w:rsid w:val="00B4330B"/>
    <w:rsid w:val="00B650C6"/>
    <w:rsid w:val="00BA63C2"/>
    <w:rsid w:val="00BC6939"/>
    <w:rsid w:val="00BD0BC4"/>
    <w:rsid w:val="00BE1875"/>
    <w:rsid w:val="00BE45C8"/>
    <w:rsid w:val="00BF2331"/>
    <w:rsid w:val="00BF7463"/>
    <w:rsid w:val="00C24FF6"/>
    <w:rsid w:val="00C30889"/>
    <w:rsid w:val="00C477E8"/>
    <w:rsid w:val="00C90A2E"/>
    <w:rsid w:val="00C919E0"/>
    <w:rsid w:val="00CC5861"/>
    <w:rsid w:val="00D30B81"/>
    <w:rsid w:val="00D32755"/>
    <w:rsid w:val="00D3649E"/>
    <w:rsid w:val="00D4277A"/>
    <w:rsid w:val="00D4328F"/>
    <w:rsid w:val="00D65327"/>
    <w:rsid w:val="00D7653E"/>
    <w:rsid w:val="00D859EF"/>
    <w:rsid w:val="00DA5F23"/>
    <w:rsid w:val="00DD5BEF"/>
    <w:rsid w:val="00DF0FDA"/>
    <w:rsid w:val="00DF2C4C"/>
    <w:rsid w:val="00E142DA"/>
    <w:rsid w:val="00E16F51"/>
    <w:rsid w:val="00EA6C0F"/>
    <w:rsid w:val="00EB0B6E"/>
    <w:rsid w:val="00EC11A6"/>
    <w:rsid w:val="00EE6725"/>
    <w:rsid w:val="00EE70C1"/>
    <w:rsid w:val="00EE7E34"/>
    <w:rsid w:val="00F169E1"/>
    <w:rsid w:val="00F77B79"/>
    <w:rsid w:val="00F866A8"/>
    <w:rsid w:val="00FA3B11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CA458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SimplesTabela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733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icode-stag-frontend.apps.ocp-prd.tjgo.jus.br/logi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erreirasantos\AppData\Local\Microsoft\Office\16.0\DTS\pt-BR%7b0BA75F6D-506B-487E-BF90-A436ABBAFF6F%7d\%7bDFB277F2-68B8-43EF-9922-78CBC6DA60F4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F38D-FB06-46AB-897F-12F184F5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{DFB277F2-68B8-43EF-9922-78CBC6DA60F4}tf45325165_win32</Template>
  <TotalTime>0</TotalTime>
  <Pages>5</Pages>
  <Words>3119</Words>
  <Characters>16848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2024-09-30T12:41:00Z</dcterms:created>
  <dcterms:modified xsi:type="dcterms:W3CDTF">2024-09-30T20:00:00Z</dcterms:modified>
</cp:coreProperties>
</file>